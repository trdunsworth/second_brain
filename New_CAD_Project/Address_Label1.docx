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08482F" w14:textId="77777777" w:rsidR="006E5036" w:rsidRDefault="006E5036">
      <w:pPr>
        <w:spacing w:line="20" w:lineRule="exact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</w:tblPr>
      <w:tblGrid>
        <w:gridCol w:w="5670"/>
        <w:gridCol w:w="270"/>
        <w:gridCol w:w="5505"/>
      </w:tblGrid>
      <w:tr w:rsidR="00585798" w14:paraId="5E6D25BD" w14:textId="77777777" w:rsidTr="001F6F40">
        <w:trPr>
          <w:trHeight w:val="1323"/>
        </w:trPr>
        <w:tc>
          <w:tcPr>
            <w:tcW w:w="5670" w:type="dxa"/>
          </w:tcPr>
          <w:p w14:paraId="2FEA9605" w14:textId="013D55D3" w:rsidR="004D55E6" w:rsidRPr="00F931C5" w:rsidRDefault="004D55E6" w:rsidP="00F931C5">
            <w:pPr>
              <w:pStyle w:val="ReturnAddress"/>
            </w:pPr>
          </w:p>
        </w:tc>
        <w:tc>
          <w:tcPr>
            <w:tcW w:w="270" w:type="dxa"/>
          </w:tcPr>
          <w:p w14:paraId="558A05BF" w14:textId="77777777" w:rsidR="00585798" w:rsidRDefault="00585798" w:rsidP="00585798"/>
        </w:tc>
        <w:tc>
          <w:tcPr>
            <w:tcW w:w="5505" w:type="dxa"/>
          </w:tcPr>
          <w:p w14:paraId="2F94116C" w14:textId="096F17BA" w:rsidR="00585798" w:rsidRDefault="00585798" w:rsidP="00F931C5">
            <w:pPr>
              <w:pStyle w:val="ReturnAddress"/>
            </w:pPr>
          </w:p>
        </w:tc>
      </w:tr>
      <w:tr w:rsidR="00585798" w14:paraId="50D91E72" w14:textId="77777777" w:rsidTr="001F6F40">
        <w:trPr>
          <w:trHeight w:val="1434"/>
        </w:trPr>
        <w:tc>
          <w:tcPr>
            <w:tcW w:w="5670" w:type="dxa"/>
          </w:tcPr>
          <w:p w14:paraId="1C4DA4C5" w14:textId="58925316" w:rsidR="00AE7B64" w:rsidRDefault="005F25FA" w:rsidP="004740E8">
            <w:pPr>
              <w:pStyle w:val="CompanyName"/>
            </w:pPr>
            <w:r>
              <w:t>Marcia Wilson</w:t>
            </w:r>
          </w:p>
          <w:p w14:paraId="69B6DCA0" w14:textId="6D7F24C6" w:rsidR="00AE7B64" w:rsidRDefault="005F25FA" w:rsidP="004740E8">
            <w:pPr>
              <w:pStyle w:val="RecipientAddress"/>
            </w:pPr>
            <w:r>
              <w:t>7010 Reno Lane</w:t>
            </w:r>
          </w:p>
          <w:p w14:paraId="273AD5C5" w14:textId="0EF0A136" w:rsidR="00585798" w:rsidRDefault="005F25FA" w:rsidP="00AE7B64">
            <w:pPr>
              <w:pStyle w:val="RecipientAddress"/>
            </w:pPr>
            <w:r>
              <w:t>Fredericksburg, VA 22407</w:t>
            </w:r>
          </w:p>
        </w:tc>
        <w:tc>
          <w:tcPr>
            <w:tcW w:w="270" w:type="dxa"/>
          </w:tcPr>
          <w:p w14:paraId="1727B2C5" w14:textId="77777777" w:rsidR="00585798" w:rsidRDefault="00585798" w:rsidP="00585798"/>
        </w:tc>
        <w:tc>
          <w:tcPr>
            <w:tcW w:w="5505" w:type="dxa"/>
          </w:tcPr>
          <w:p w14:paraId="75BC38BA" w14:textId="245AD63A" w:rsidR="00585798" w:rsidRDefault="00585798" w:rsidP="004740E8">
            <w:pPr>
              <w:pStyle w:val="RecipientAddress"/>
            </w:pPr>
          </w:p>
        </w:tc>
      </w:tr>
      <w:tr w:rsidR="00585798" w14:paraId="128CCD9D" w14:textId="77777777" w:rsidTr="001F6F40">
        <w:trPr>
          <w:trHeight w:val="1440"/>
        </w:trPr>
        <w:tc>
          <w:tcPr>
            <w:tcW w:w="5670" w:type="dxa"/>
          </w:tcPr>
          <w:p w14:paraId="71B487D2" w14:textId="4D0BF5BD" w:rsidR="00585798" w:rsidRDefault="00585798" w:rsidP="00F931C5">
            <w:pPr>
              <w:pStyle w:val="ReturnAddress"/>
            </w:pPr>
          </w:p>
        </w:tc>
        <w:tc>
          <w:tcPr>
            <w:tcW w:w="270" w:type="dxa"/>
          </w:tcPr>
          <w:p w14:paraId="35CB76D4" w14:textId="77777777" w:rsidR="00585798" w:rsidRDefault="00585798" w:rsidP="00585798"/>
        </w:tc>
        <w:tc>
          <w:tcPr>
            <w:tcW w:w="5505" w:type="dxa"/>
          </w:tcPr>
          <w:p w14:paraId="59E71E93" w14:textId="6E9585B0" w:rsidR="00585798" w:rsidRDefault="00585798" w:rsidP="00F931C5">
            <w:pPr>
              <w:pStyle w:val="ReturnAddress"/>
            </w:pPr>
          </w:p>
        </w:tc>
      </w:tr>
      <w:tr w:rsidR="00585798" w14:paraId="2C5D1920" w14:textId="77777777" w:rsidTr="001F6F40">
        <w:trPr>
          <w:trHeight w:val="1440"/>
        </w:trPr>
        <w:tc>
          <w:tcPr>
            <w:tcW w:w="5670" w:type="dxa"/>
          </w:tcPr>
          <w:p w14:paraId="6706310B" w14:textId="011CC90A" w:rsidR="00585798" w:rsidRPr="00585798" w:rsidRDefault="00585798" w:rsidP="004740E8">
            <w:pPr>
              <w:pStyle w:val="RecipientAddress"/>
            </w:pPr>
          </w:p>
        </w:tc>
        <w:tc>
          <w:tcPr>
            <w:tcW w:w="270" w:type="dxa"/>
          </w:tcPr>
          <w:p w14:paraId="73946CAD" w14:textId="77777777" w:rsidR="00585798" w:rsidRDefault="00585798" w:rsidP="00585798"/>
        </w:tc>
        <w:tc>
          <w:tcPr>
            <w:tcW w:w="5505" w:type="dxa"/>
          </w:tcPr>
          <w:p w14:paraId="4A2FF1D3" w14:textId="3D178C96" w:rsidR="00585798" w:rsidRDefault="00585798" w:rsidP="004740E8">
            <w:pPr>
              <w:pStyle w:val="RecipientAddress"/>
            </w:pPr>
          </w:p>
        </w:tc>
      </w:tr>
      <w:tr w:rsidR="00585798" w14:paraId="6B0EB7B2" w14:textId="77777777" w:rsidTr="001F6F40">
        <w:trPr>
          <w:trHeight w:val="1440"/>
        </w:trPr>
        <w:tc>
          <w:tcPr>
            <w:tcW w:w="5670" w:type="dxa"/>
          </w:tcPr>
          <w:p w14:paraId="2F3CDC30" w14:textId="34DC7506" w:rsidR="00585798" w:rsidRDefault="00585798" w:rsidP="00F931C5">
            <w:pPr>
              <w:pStyle w:val="ReturnAddress"/>
            </w:pPr>
          </w:p>
        </w:tc>
        <w:tc>
          <w:tcPr>
            <w:tcW w:w="270" w:type="dxa"/>
          </w:tcPr>
          <w:p w14:paraId="4CD7E73E" w14:textId="77777777" w:rsidR="00585798" w:rsidRDefault="00585798" w:rsidP="00585798"/>
        </w:tc>
        <w:tc>
          <w:tcPr>
            <w:tcW w:w="5505" w:type="dxa"/>
          </w:tcPr>
          <w:p w14:paraId="714E7C98" w14:textId="5F46FBAE" w:rsidR="00585798" w:rsidRDefault="00585798" w:rsidP="00F931C5">
            <w:pPr>
              <w:pStyle w:val="ReturnAddress"/>
            </w:pPr>
          </w:p>
        </w:tc>
      </w:tr>
      <w:tr w:rsidR="00585798" w14:paraId="6C797781" w14:textId="77777777" w:rsidTr="001F6F40">
        <w:trPr>
          <w:trHeight w:val="1440"/>
        </w:trPr>
        <w:tc>
          <w:tcPr>
            <w:tcW w:w="5670" w:type="dxa"/>
          </w:tcPr>
          <w:p w14:paraId="7EA51B72" w14:textId="0401422A" w:rsidR="00585798" w:rsidRDefault="00585798" w:rsidP="004740E8">
            <w:pPr>
              <w:pStyle w:val="RecipientAddress"/>
            </w:pPr>
          </w:p>
        </w:tc>
        <w:tc>
          <w:tcPr>
            <w:tcW w:w="270" w:type="dxa"/>
          </w:tcPr>
          <w:p w14:paraId="1F1AD170" w14:textId="77777777" w:rsidR="00585798" w:rsidRDefault="00585798" w:rsidP="00585798"/>
        </w:tc>
        <w:tc>
          <w:tcPr>
            <w:tcW w:w="5505" w:type="dxa"/>
          </w:tcPr>
          <w:p w14:paraId="6C7F58AB" w14:textId="6F1A0F7D" w:rsidR="00585798" w:rsidRDefault="00585798" w:rsidP="004740E8">
            <w:pPr>
              <w:pStyle w:val="RecipientAddress"/>
            </w:pPr>
          </w:p>
        </w:tc>
      </w:tr>
      <w:tr w:rsidR="00585798" w14:paraId="5817DA40" w14:textId="77777777" w:rsidTr="001F6F40">
        <w:trPr>
          <w:trHeight w:val="1440"/>
        </w:trPr>
        <w:tc>
          <w:tcPr>
            <w:tcW w:w="5670" w:type="dxa"/>
          </w:tcPr>
          <w:p w14:paraId="2DAF1E2C" w14:textId="657A3F87" w:rsidR="00585798" w:rsidRDefault="00585798" w:rsidP="00F931C5">
            <w:pPr>
              <w:pStyle w:val="ReturnAddress"/>
            </w:pPr>
          </w:p>
        </w:tc>
        <w:tc>
          <w:tcPr>
            <w:tcW w:w="270" w:type="dxa"/>
          </w:tcPr>
          <w:p w14:paraId="32254DEF" w14:textId="77777777" w:rsidR="00585798" w:rsidRDefault="00585798" w:rsidP="00585798"/>
        </w:tc>
        <w:tc>
          <w:tcPr>
            <w:tcW w:w="5505" w:type="dxa"/>
          </w:tcPr>
          <w:p w14:paraId="11146FF6" w14:textId="76EBFECB" w:rsidR="00585798" w:rsidRDefault="00585798" w:rsidP="00F931C5">
            <w:pPr>
              <w:pStyle w:val="ReturnAddress"/>
            </w:pPr>
          </w:p>
        </w:tc>
      </w:tr>
      <w:tr w:rsidR="00585798" w14:paraId="1E8A031D" w14:textId="77777777" w:rsidTr="001F6F40">
        <w:trPr>
          <w:trHeight w:val="1440"/>
        </w:trPr>
        <w:tc>
          <w:tcPr>
            <w:tcW w:w="5670" w:type="dxa"/>
          </w:tcPr>
          <w:p w14:paraId="7D8554DD" w14:textId="05905991" w:rsidR="00585798" w:rsidRDefault="00585798" w:rsidP="004740E8">
            <w:pPr>
              <w:pStyle w:val="RecipientAddress"/>
            </w:pPr>
          </w:p>
        </w:tc>
        <w:tc>
          <w:tcPr>
            <w:tcW w:w="270" w:type="dxa"/>
          </w:tcPr>
          <w:p w14:paraId="7F158ACE" w14:textId="77777777" w:rsidR="00585798" w:rsidRDefault="00585798" w:rsidP="00585798"/>
        </w:tc>
        <w:tc>
          <w:tcPr>
            <w:tcW w:w="5505" w:type="dxa"/>
          </w:tcPr>
          <w:p w14:paraId="5DA859CD" w14:textId="149D5AC0" w:rsidR="00585798" w:rsidRDefault="00585798" w:rsidP="004740E8">
            <w:pPr>
              <w:pStyle w:val="RecipientAddress"/>
            </w:pPr>
          </w:p>
        </w:tc>
      </w:tr>
      <w:tr w:rsidR="00585798" w14:paraId="6761C4CE" w14:textId="77777777" w:rsidTr="001F6F40">
        <w:trPr>
          <w:trHeight w:val="1440"/>
        </w:trPr>
        <w:tc>
          <w:tcPr>
            <w:tcW w:w="5670" w:type="dxa"/>
          </w:tcPr>
          <w:p w14:paraId="5A1D7B63" w14:textId="66F89529" w:rsidR="00585798" w:rsidRDefault="00585798" w:rsidP="00F931C5">
            <w:pPr>
              <w:pStyle w:val="ReturnAddress"/>
            </w:pPr>
          </w:p>
        </w:tc>
        <w:tc>
          <w:tcPr>
            <w:tcW w:w="270" w:type="dxa"/>
          </w:tcPr>
          <w:p w14:paraId="381374E9" w14:textId="77777777" w:rsidR="00585798" w:rsidRDefault="00585798" w:rsidP="00585798"/>
        </w:tc>
        <w:tc>
          <w:tcPr>
            <w:tcW w:w="5505" w:type="dxa"/>
          </w:tcPr>
          <w:p w14:paraId="29597171" w14:textId="70D2FD92" w:rsidR="00585798" w:rsidRDefault="00585798" w:rsidP="00F931C5">
            <w:pPr>
              <w:pStyle w:val="ReturnAddress"/>
            </w:pPr>
          </w:p>
        </w:tc>
      </w:tr>
      <w:tr w:rsidR="00585798" w14:paraId="4491FEE9" w14:textId="77777777" w:rsidTr="001F6F40">
        <w:trPr>
          <w:trHeight w:val="1440"/>
        </w:trPr>
        <w:tc>
          <w:tcPr>
            <w:tcW w:w="5670" w:type="dxa"/>
          </w:tcPr>
          <w:p w14:paraId="55251AD2" w14:textId="697F32B0" w:rsidR="00585798" w:rsidRDefault="00585798" w:rsidP="004740E8">
            <w:pPr>
              <w:pStyle w:val="RecipientAddress"/>
            </w:pPr>
          </w:p>
        </w:tc>
        <w:tc>
          <w:tcPr>
            <w:tcW w:w="270" w:type="dxa"/>
          </w:tcPr>
          <w:p w14:paraId="0B82D9B6" w14:textId="77777777" w:rsidR="00585798" w:rsidRDefault="00585798" w:rsidP="00585798"/>
        </w:tc>
        <w:tc>
          <w:tcPr>
            <w:tcW w:w="5505" w:type="dxa"/>
          </w:tcPr>
          <w:p w14:paraId="220212A5" w14:textId="6956B389" w:rsidR="00585798" w:rsidRDefault="00585798" w:rsidP="004740E8">
            <w:pPr>
              <w:pStyle w:val="RecipientAddress"/>
            </w:pPr>
          </w:p>
        </w:tc>
      </w:tr>
    </w:tbl>
    <w:p w14:paraId="2FED089D" w14:textId="77777777" w:rsidR="006E5036" w:rsidRDefault="006E5036">
      <w:pPr>
        <w:spacing w:line="20" w:lineRule="exact"/>
      </w:pPr>
    </w:p>
    <w:sectPr w:rsidR="006E5036">
      <w:headerReference w:type="default" r:id="rId9"/>
      <w:footerReference w:type="default" r:id="rId10"/>
      <w:pgSz w:w="12240" w:h="15840"/>
      <w:pgMar w:top="720" w:right="446" w:bottom="600" w:left="34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0E788B" w14:textId="77777777" w:rsidR="00A25638" w:rsidRDefault="00A25638" w:rsidP="00B56996">
      <w:pPr>
        <w:spacing w:line="240" w:lineRule="auto"/>
      </w:pPr>
      <w:r>
        <w:separator/>
      </w:r>
    </w:p>
  </w:endnote>
  <w:endnote w:type="continuationSeparator" w:id="0">
    <w:p w14:paraId="75DE633A" w14:textId="77777777" w:rsidR="00A25638" w:rsidRDefault="00A25638" w:rsidP="00B569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97C50F" w14:textId="77777777" w:rsidR="00116D85" w:rsidRDefault="00116D85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946571C" wp14:editId="0936C5E6">
              <wp:simplePos x="0" y="0"/>
              <wp:positionH relativeFrom="column">
                <wp:posOffset>5718712</wp:posOffset>
              </wp:positionH>
              <wp:positionV relativeFrom="paragraph">
                <wp:posOffset>-2127250</wp:posOffset>
              </wp:positionV>
              <wp:extent cx="1694815" cy="1851660"/>
              <wp:effectExtent l="0" t="0" r="635" b="0"/>
              <wp:wrapNone/>
              <wp:docPr id="99" name="Group 8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10800000">
                        <a:off x="0" y="0"/>
                        <a:ext cx="1694815" cy="1851660"/>
                        <a:chOff x="0" y="0"/>
                        <a:chExt cx="2246359" cy="2443331"/>
                      </a:xfrm>
                    </wpg:grpSpPr>
                    <wps:wsp>
                      <wps:cNvPr id="100" name="Freeform: Shape 2"/>
                      <wps:cNvSpPr>
                        <a:spLocks/>
                      </wps:cNvSpPr>
                      <wps:spPr bwMode="auto">
                        <a:xfrm>
                          <a:off x="0" y="4426"/>
                          <a:ext cx="1814792" cy="2434478"/>
                        </a:xfrm>
                        <a:custGeom>
                          <a:avLst/>
                          <a:gdLst>
                            <a:gd name="T0" fmla="*/ 697907 w 1814792"/>
                            <a:gd name="T1" fmla="*/ 947995 h 2434478"/>
                            <a:gd name="T2" fmla="*/ 1016603 w 1814792"/>
                            <a:gd name="T3" fmla="*/ 9614 h 2434478"/>
                            <a:gd name="T4" fmla="*/ 233143 w 1814792"/>
                            <a:gd name="T5" fmla="*/ 9614 h 2434478"/>
                            <a:gd name="T6" fmla="*/ 9614 w 1814792"/>
                            <a:gd name="T7" fmla="*/ 248636 h 2434478"/>
                            <a:gd name="T8" fmla="*/ 9614 w 1814792"/>
                            <a:gd name="T9" fmla="*/ 2185152 h 2434478"/>
                            <a:gd name="T10" fmla="*/ 250849 w 1814792"/>
                            <a:gd name="T11" fmla="*/ 2426387 h 2434478"/>
                            <a:gd name="T12" fmla="*/ 1078571 w 1814792"/>
                            <a:gd name="T13" fmla="*/ 2426387 h 2434478"/>
                            <a:gd name="T14" fmla="*/ 848402 w 1814792"/>
                            <a:gd name="T15" fmla="*/ 2171873 h 2434478"/>
                            <a:gd name="T16" fmla="*/ 549626 w 1814792"/>
                            <a:gd name="T17" fmla="*/ 1224640 h 2434478"/>
                            <a:gd name="T18" fmla="*/ 677989 w 1814792"/>
                            <a:gd name="T19" fmla="*/ 585036 h 2434478"/>
                            <a:gd name="T20" fmla="*/ 635939 w 1814792"/>
                            <a:gd name="T21" fmla="*/ 956847 h 2434478"/>
                            <a:gd name="T22" fmla="*/ 934716 w 1814792"/>
                            <a:gd name="T23" fmla="*/ 1904081 h 2434478"/>
                            <a:gd name="T24" fmla="*/ 1620796 w 1814792"/>
                            <a:gd name="T25" fmla="*/ 2426387 h 2434478"/>
                            <a:gd name="T26" fmla="*/ 1819980 w 1814792"/>
                            <a:gd name="T27" fmla="*/ 2426387 h 2434478"/>
                            <a:gd name="T28" fmla="*/ 697907 w 1814792"/>
                            <a:gd name="T29" fmla="*/ 947995 h 2434478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1814792" h="2434478">
                              <a:moveTo>
                                <a:pt x="697907" y="947995"/>
                              </a:moveTo>
                              <a:cubicBezTo>
                                <a:pt x="697907" y="593889"/>
                                <a:pt x="817418" y="268554"/>
                                <a:pt x="1016603" y="9614"/>
                              </a:cubicBezTo>
                              <a:lnTo>
                                <a:pt x="233143" y="9614"/>
                              </a:lnTo>
                              <a:cubicBezTo>
                                <a:pt x="106993" y="18467"/>
                                <a:pt x="9614" y="122485"/>
                                <a:pt x="9614" y="248636"/>
                              </a:cubicBezTo>
                              <a:lnTo>
                                <a:pt x="9614" y="2185152"/>
                              </a:lnTo>
                              <a:cubicBezTo>
                                <a:pt x="9614" y="2317942"/>
                                <a:pt x="118059" y="2426387"/>
                                <a:pt x="250849" y="2426387"/>
                              </a:cubicBezTo>
                              <a:lnTo>
                                <a:pt x="1078571" y="2426387"/>
                              </a:lnTo>
                              <a:cubicBezTo>
                                <a:pt x="992258" y="2351139"/>
                                <a:pt x="917010" y="2267039"/>
                                <a:pt x="848402" y="2171873"/>
                              </a:cubicBezTo>
                              <a:cubicBezTo>
                                <a:pt x="660284" y="1910720"/>
                                <a:pt x="549626" y="1580959"/>
                                <a:pt x="549626" y="1224640"/>
                              </a:cubicBezTo>
                              <a:cubicBezTo>
                                <a:pt x="549626" y="996684"/>
                                <a:pt x="596102" y="779794"/>
                                <a:pt x="677989" y="585036"/>
                              </a:cubicBezTo>
                              <a:cubicBezTo>
                                <a:pt x="651431" y="704547"/>
                                <a:pt x="635939" y="828484"/>
                                <a:pt x="635939" y="956847"/>
                              </a:cubicBezTo>
                              <a:cubicBezTo>
                                <a:pt x="635939" y="1313166"/>
                                <a:pt x="748810" y="1642928"/>
                                <a:pt x="934716" y="1904081"/>
                              </a:cubicBezTo>
                              <a:cubicBezTo>
                                <a:pt x="1107342" y="2145315"/>
                                <a:pt x="1346364" y="2329008"/>
                                <a:pt x="1620796" y="2426387"/>
                              </a:cubicBezTo>
                              <a:lnTo>
                                <a:pt x="1819980" y="2426387"/>
                              </a:lnTo>
                              <a:cubicBezTo>
                                <a:pt x="1171524" y="2247121"/>
                                <a:pt x="697907" y="1651780"/>
                                <a:pt x="697907" y="94799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01" name="Freeform: Shape 3"/>
                      <wps:cNvSpPr>
                        <a:spLocks/>
                      </wps:cNvSpPr>
                      <wps:spPr bwMode="auto">
                        <a:xfrm>
                          <a:off x="745835" y="2213"/>
                          <a:ext cx="796738" cy="2191030"/>
                        </a:xfrm>
                        <a:custGeom>
                          <a:avLst/>
                          <a:gdLst>
                            <a:gd name="T0" fmla="*/ 9614 w 796738"/>
                            <a:gd name="T1" fmla="*/ 950208 h 2191030"/>
                            <a:gd name="T2" fmla="*/ 691268 w 796738"/>
                            <a:gd name="T3" fmla="*/ 2196218 h 2191030"/>
                            <a:gd name="T4" fmla="*/ 255275 w 796738"/>
                            <a:gd name="T5" fmla="*/ 1147179 h 2191030"/>
                            <a:gd name="T6" fmla="*/ 567331 w 796738"/>
                            <a:gd name="T7" fmla="*/ 237570 h 2191030"/>
                            <a:gd name="T8" fmla="*/ 788647 w 796738"/>
                            <a:gd name="T9" fmla="*/ 9614 h 2191030"/>
                            <a:gd name="T10" fmla="*/ 343802 w 796738"/>
                            <a:gd name="T11" fmla="*/ 9614 h 2191030"/>
                            <a:gd name="T12" fmla="*/ 319457 w 796738"/>
                            <a:gd name="T13" fmla="*/ 38385 h 2191030"/>
                            <a:gd name="T14" fmla="*/ 9614 w 796738"/>
                            <a:gd name="T15" fmla="*/ 950208 h 2191030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796738" h="2191030">
                              <a:moveTo>
                                <a:pt x="9614" y="950208"/>
                              </a:moveTo>
                              <a:cubicBezTo>
                                <a:pt x="9614" y="1472514"/>
                                <a:pt x="279620" y="1932852"/>
                                <a:pt x="691268" y="2196218"/>
                              </a:cubicBezTo>
                              <a:cubicBezTo>
                                <a:pt x="421262" y="1928426"/>
                                <a:pt x="255275" y="1556614"/>
                                <a:pt x="255275" y="1147179"/>
                              </a:cubicBezTo>
                              <a:cubicBezTo>
                                <a:pt x="255275" y="804139"/>
                                <a:pt x="372573" y="487657"/>
                                <a:pt x="567331" y="237570"/>
                              </a:cubicBezTo>
                              <a:cubicBezTo>
                                <a:pt x="633726" y="153470"/>
                                <a:pt x="706760" y="78222"/>
                                <a:pt x="788647" y="9614"/>
                              </a:cubicBezTo>
                              <a:lnTo>
                                <a:pt x="343802" y="9614"/>
                              </a:lnTo>
                              <a:cubicBezTo>
                                <a:pt x="334949" y="18467"/>
                                <a:pt x="328309" y="29533"/>
                                <a:pt x="319457" y="38385"/>
                              </a:cubicBezTo>
                              <a:cubicBezTo>
                                <a:pt x="124699" y="290686"/>
                                <a:pt x="9614" y="607168"/>
                                <a:pt x="9614" y="9502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02" name="Freeform: Shape 4"/>
                      <wps:cNvSpPr>
                        <a:spLocks/>
                      </wps:cNvSpPr>
                      <wps:spPr bwMode="auto">
                        <a:xfrm>
                          <a:off x="1051219" y="0"/>
                          <a:ext cx="1195140" cy="1764675"/>
                        </a:xfrm>
                        <a:custGeom>
                          <a:avLst/>
                          <a:gdLst>
                            <a:gd name="T0" fmla="*/ 308391 w 1195107"/>
                            <a:gd name="T1" fmla="*/ 277407 h 1726266"/>
                            <a:gd name="T2" fmla="*/ 9614 w 1195107"/>
                            <a:gd name="T3" fmla="*/ 1149393 h 1726266"/>
                            <a:gd name="T4" fmla="*/ 137978 w 1195107"/>
                            <a:gd name="T5" fmla="*/ 1738094 h 1726266"/>
                            <a:gd name="T6" fmla="*/ 95927 w 1195107"/>
                            <a:gd name="T7" fmla="*/ 1395053 h 1726266"/>
                            <a:gd name="T8" fmla="*/ 394704 w 1195107"/>
                            <a:gd name="T9" fmla="*/ 520855 h 1726266"/>
                            <a:gd name="T10" fmla="*/ 1189229 w 1195107"/>
                            <a:gd name="T11" fmla="*/ 9614 h 1726266"/>
                            <a:gd name="T12" fmla="*/ 578397 w 1195107"/>
                            <a:gd name="T13" fmla="*/ 9614 h 1726266"/>
                            <a:gd name="T14" fmla="*/ 308391 w 1195107"/>
                            <a:gd name="T15" fmla="*/ 277407 h 172626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195107" h="1726266">
                              <a:moveTo>
                                <a:pt x="308391" y="277407"/>
                              </a:moveTo>
                              <a:cubicBezTo>
                                <a:pt x="120272" y="518641"/>
                                <a:pt x="9614" y="819631"/>
                                <a:pt x="9614" y="1149393"/>
                              </a:cubicBezTo>
                              <a:cubicBezTo>
                                <a:pt x="9614" y="1359643"/>
                                <a:pt x="56091" y="1558827"/>
                                <a:pt x="137978" y="1738094"/>
                              </a:cubicBezTo>
                              <a:cubicBezTo>
                                <a:pt x="111420" y="1627435"/>
                                <a:pt x="95927" y="1514564"/>
                                <a:pt x="95927" y="1395053"/>
                              </a:cubicBezTo>
                              <a:cubicBezTo>
                                <a:pt x="95927" y="1065292"/>
                                <a:pt x="208799" y="762089"/>
                                <a:pt x="394704" y="520855"/>
                              </a:cubicBezTo>
                              <a:cubicBezTo>
                                <a:pt x="591676" y="268554"/>
                                <a:pt x="868321" y="84862"/>
                                <a:pt x="1189229" y="9614"/>
                              </a:cubicBezTo>
                              <a:lnTo>
                                <a:pt x="578397" y="9614"/>
                              </a:lnTo>
                              <a:cubicBezTo>
                                <a:pt x="476591" y="89288"/>
                                <a:pt x="385852" y="177814"/>
                                <a:pt x="308391" y="2774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03" name="Freeform: Shape 5"/>
                      <wps:cNvSpPr>
                        <a:spLocks/>
                      </wps:cNvSpPr>
                      <wps:spPr bwMode="auto">
                        <a:xfrm>
                          <a:off x="540011" y="584275"/>
                          <a:ext cx="1084449" cy="1859056"/>
                        </a:xfrm>
                        <a:custGeom>
                          <a:avLst/>
                          <a:gdLst>
                            <a:gd name="T0" fmla="*/ 394704 w 1084449"/>
                            <a:gd name="T1" fmla="*/ 1328660 h 1859055"/>
                            <a:gd name="T2" fmla="*/ 95927 w 1084449"/>
                            <a:gd name="T3" fmla="*/ 381425 h 1859055"/>
                            <a:gd name="T4" fmla="*/ 137977 w 1084449"/>
                            <a:gd name="T5" fmla="*/ 9614 h 1859055"/>
                            <a:gd name="T6" fmla="*/ 9614 w 1084449"/>
                            <a:gd name="T7" fmla="*/ 649218 h 1859055"/>
                            <a:gd name="T8" fmla="*/ 308391 w 1084449"/>
                            <a:gd name="T9" fmla="*/ 1596452 h 1859055"/>
                            <a:gd name="T10" fmla="*/ 538560 w 1084449"/>
                            <a:gd name="T11" fmla="*/ 1850966 h 1859055"/>
                            <a:gd name="T12" fmla="*/ 1080784 w 1084449"/>
                            <a:gd name="T13" fmla="*/ 1850966 h 1859055"/>
                            <a:gd name="T14" fmla="*/ 394704 w 1084449"/>
                            <a:gd name="T15" fmla="*/ 1328660 h 1859055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084449" h="1859055">
                              <a:moveTo>
                                <a:pt x="394704" y="1328659"/>
                              </a:moveTo>
                              <a:cubicBezTo>
                                <a:pt x="206586" y="1067505"/>
                                <a:pt x="95927" y="737744"/>
                                <a:pt x="95927" y="381425"/>
                              </a:cubicBezTo>
                              <a:cubicBezTo>
                                <a:pt x="95927" y="253062"/>
                                <a:pt x="111420" y="129125"/>
                                <a:pt x="137977" y="9614"/>
                              </a:cubicBezTo>
                              <a:cubicBezTo>
                                <a:pt x="56091" y="204372"/>
                                <a:pt x="9614" y="421262"/>
                                <a:pt x="9614" y="649218"/>
                              </a:cubicBezTo>
                              <a:cubicBezTo>
                                <a:pt x="9614" y="1005537"/>
                                <a:pt x="122485" y="1335298"/>
                                <a:pt x="308391" y="1596451"/>
                              </a:cubicBezTo>
                              <a:cubicBezTo>
                                <a:pt x="374786" y="1689404"/>
                                <a:pt x="452246" y="1775717"/>
                                <a:pt x="538560" y="1850965"/>
                              </a:cubicBezTo>
                              <a:lnTo>
                                <a:pt x="1080784" y="1850965"/>
                              </a:lnTo>
                              <a:cubicBezTo>
                                <a:pt x="806352" y="1753586"/>
                                <a:pt x="569544" y="1569893"/>
                                <a:pt x="394704" y="1328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8F9F6D" id="Group 82" o:spid="_x0000_s1026" alt="&quot;&quot;" style="position:absolute;margin-left:450.3pt;margin-top:-167.5pt;width:133.45pt;height:145.8pt;rotation:180;z-index:251667456" coordsize="22463,244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">
              <v:shape id="Freeform: Shape 2" o:spid="_x0000_s1027" style="position:absolute;top:44;width:18147;height:24345;visibility:visible;mso-wrap-style:square;v-text-anchor:middle" coordsize="1814792,2434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" path="m697907,947995v,-354106,119511,-679441,318696,-938381l233143,9614c106993,18467,9614,122485,9614,248636r,1936516c9614,2317942,118059,2426387,250849,2426387r827722,c992258,2351139,917010,2267039,848402,2171873,660284,1910720,549626,1580959,549626,1224640v,-227956,46476,-444846,128363,-639604c651431,704547,635939,828484,635939,956847v,356319,112871,686081,298777,947234c1107342,2145315,1346364,2329008,1620796,2426387r199184,c1171524,2247121,697907,1651780,697907,947995xe" fillcolor="#7030a0 [3209]" stroked="f" strokeweight=".15325mm">
                <v:stroke endcap="round"/>
                <v:path arrowok="t" o:connecttype="custom" o:connectlocs="697907,947995;1016603,9614;233143,9614;9614,248636;9614,2185152;250849,2426387;1078571,2426387;848402,2171873;549626,1224640;677989,585036;635939,956847;934716,1904081;1620796,2426387;1819980,2426387;697907,947995" o:connectangles="0,0,0,0,0,0,0,0,0,0,0,0,0,0,0"/>
              </v:shape>
              <v:shape id="Freeform: Shape 3" o:spid="_x0000_s1028" style="position:absolute;left:7458;top:22;width:7967;height:21910;visibility:visible;mso-wrap-style:square;v-text-anchor:middle" coordsize="796738,21910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" path="m9614,950208v,522306,270006,982644,681654,1246010c421262,1928426,255275,1556614,255275,1147179v,-343040,117298,-659522,312056,-909609c633726,153470,706760,78222,788647,9614r-444845,c334949,18467,328309,29533,319457,38385,124699,290686,9614,607168,9614,950208xe" fillcolor="#ab73d5 [1945]" stroked="f" strokeweight=".15325mm">
                <v:stroke endcap="round"/>
                <v:path arrowok="t" o:connecttype="custom" o:connectlocs="9614,950208;691268,2196218;255275,1147179;567331,237570;788647,9614;343802,9614;319457,38385;9614,950208" o:connectangles="0,0,0,0,0,0,0,0"/>
              </v:shape>
              <v:shape id="Freeform: Shape 4" o:spid="_x0000_s1029" style="position:absolute;left:10512;width:11951;height:17646;visibility:visible;mso-wrap-style:square;v-text-anchor:middle" coordsize="1195107,1726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" path="m308391,277407c120272,518641,9614,819631,9614,1149393v,210250,46477,409434,128364,588701c111420,1627435,95927,1514564,95927,1395053v,-329761,112872,-632964,298777,-874198c591676,268554,868321,84862,1189229,9614r-610832,c476591,89288,385852,177814,308391,277407xe" fillcolor="#7030a0 [3209]" stroked="f" strokeweight=".15325mm">
                <v:stroke endcap="round"/>
                <v:path arrowok="t" o:connecttype="custom" o:connectlocs="308400,283579;9614,1174967;137982,1776766;95930,1426093;394715,532444;1189262,9828;578413,9828;308400,283579" o:connectangles="0,0,0,0,0,0,0,0"/>
              </v:shape>
              <v:shape id="Freeform: Shape 5" o:spid="_x0000_s1030" style="position:absolute;left:5400;top:5842;width:10844;height:18591;visibility:visible;mso-wrap-style:square;v-text-anchor:middle" coordsize="1084449,18590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" path="m394704,1328659c206586,1067505,95927,737744,95927,381425v,-128363,15493,-252300,42050,-371811c56091,204372,9614,421262,9614,649218v,356319,112871,686080,298777,947233c374786,1689404,452246,1775717,538560,1850965r542224,c806352,1753586,569544,1569893,394704,1328659xe" fillcolor="#37184f [1609]" stroked="f" strokeweight=".15325mm">
                <v:stroke endcap="round"/>
                <v:path arrowok="t" o:connecttype="custom" o:connectlocs="394704,1328661;95927,381425;137977,9614;9614,649218;308391,1596453;538560,1850967;1080784,1850967;394704,1328661" o:connectangles="0,0,0,0,0,0,0,0"/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56827B0" wp14:editId="1552C028">
              <wp:simplePos x="0" y="0"/>
              <wp:positionH relativeFrom="column">
                <wp:posOffset>1886048</wp:posOffset>
              </wp:positionH>
              <wp:positionV relativeFrom="paragraph">
                <wp:posOffset>-2127885</wp:posOffset>
              </wp:positionV>
              <wp:extent cx="1694815" cy="1851660"/>
              <wp:effectExtent l="0" t="0" r="635" b="0"/>
              <wp:wrapNone/>
              <wp:docPr id="94" name="Group 8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10800000">
                        <a:off x="0" y="0"/>
                        <a:ext cx="1694815" cy="1851660"/>
                        <a:chOff x="0" y="0"/>
                        <a:chExt cx="2246359" cy="2443331"/>
                      </a:xfrm>
                    </wpg:grpSpPr>
                    <wps:wsp>
                      <wps:cNvPr id="95" name="Freeform: Shape 2"/>
                      <wps:cNvSpPr>
                        <a:spLocks/>
                      </wps:cNvSpPr>
                      <wps:spPr bwMode="auto">
                        <a:xfrm>
                          <a:off x="0" y="4426"/>
                          <a:ext cx="1814792" cy="2434478"/>
                        </a:xfrm>
                        <a:custGeom>
                          <a:avLst/>
                          <a:gdLst>
                            <a:gd name="T0" fmla="*/ 697907 w 1814792"/>
                            <a:gd name="T1" fmla="*/ 947995 h 2434478"/>
                            <a:gd name="T2" fmla="*/ 1016603 w 1814792"/>
                            <a:gd name="T3" fmla="*/ 9614 h 2434478"/>
                            <a:gd name="T4" fmla="*/ 233143 w 1814792"/>
                            <a:gd name="T5" fmla="*/ 9614 h 2434478"/>
                            <a:gd name="T6" fmla="*/ 9614 w 1814792"/>
                            <a:gd name="T7" fmla="*/ 248636 h 2434478"/>
                            <a:gd name="T8" fmla="*/ 9614 w 1814792"/>
                            <a:gd name="T9" fmla="*/ 2185152 h 2434478"/>
                            <a:gd name="T10" fmla="*/ 250849 w 1814792"/>
                            <a:gd name="T11" fmla="*/ 2426387 h 2434478"/>
                            <a:gd name="T12" fmla="*/ 1078571 w 1814792"/>
                            <a:gd name="T13" fmla="*/ 2426387 h 2434478"/>
                            <a:gd name="T14" fmla="*/ 848402 w 1814792"/>
                            <a:gd name="T15" fmla="*/ 2171873 h 2434478"/>
                            <a:gd name="T16" fmla="*/ 549626 w 1814792"/>
                            <a:gd name="T17" fmla="*/ 1224640 h 2434478"/>
                            <a:gd name="T18" fmla="*/ 677989 w 1814792"/>
                            <a:gd name="T19" fmla="*/ 585036 h 2434478"/>
                            <a:gd name="T20" fmla="*/ 635939 w 1814792"/>
                            <a:gd name="T21" fmla="*/ 956847 h 2434478"/>
                            <a:gd name="T22" fmla="*/ 934716 w 1814792"/>
                            <a:gd name="T23" fmla="*/ 1904081 h 2434478"/>
                            <a:gd name="T24" fmla="*/ 1620796 w 1814792"/>
                            <a:gd name="T25" fmla="*/ 2426387 h 2434478"/>
                            <a:gd name="T26" fmla="*/ 1819980 w 1814792"/>
                            <a:gd name="T27" fmla="*/ 2426387 h 2434478"/>
                            <a:gd name="T28" fmla="*/ 697907 w 1814792"/>
                            <a:gd name="T29" fmla="*/ 947995 h 2434478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1814792" h="2434478">
                              <a:moveTo>
                                <a:pt x="697907" y="947995"/>
                              </a:moveTo>
                              <a:cubicBezTo>
                                <a:pt x="697907" y="593889"/>
                                <a:pt x="817418" y="268554"/>
                                <a:pt x="1016603" y="9614"/>
                              </a:cubicBezTo>
                              <a:lnTo>
                                <a:pt x="233143" y="9614"/>
                              </a:lnTo>
                              <a:cubicBezTo>
                                <a:pt x="106993" y="18467"/>
                                <a:pt x="9614" y="122485"/>
                                <a:pt x="9614" y="248636"/>
                              </a:cubicBezTo>
                              <a:lnTo>
                                <a:pt x="9614" y="2185152"/>
                              </a:lnTo>
                              <a:cubicBezTo>
                                <a:pt x="9614" y="2317942"/>
                                <a:pt x="118059" y="2426387"/>
                                <a:pt x="250849" y="2426387"/>
                              </a:cubicBezTo>
                              <a:lnTo>
                                <a:pt x="1078571" y="2426387"/>
                              </a:lnTo>
                              <a:cubicBezTo>
                                <a:pt x="992258" y="2351139"/>
                                <a:pt x="917010" y="2267039"/>
                                <a:pt x="848402" y="2171873"/>
                              </a:cubicBezTo>
                              <a:cubicBezTo>
                                <a:pt x="660284" y="1910720"/>
                                <a:pt x="549626" y="1580959"/>
                                <a:pt x="549626" y="1224640"/>
                              </a:cubicBezTo>
                              <a:cubicBezTo>
                                <a:pt x="549626" y="996684"/>
                                <a:pt x="596102" y="779794"/>
                                <a:pt x="677989" y="585036"/>
                              </a:cubicBezTo>
                              <a:cubicBezTo>
                                <a:pt x="651431" y="704547"/>
                                <a:pt x="635939" y="828484"/>
                                <a:pt x="635939" y="956847"/>
                              </a:cubicBezTo>
                              <a:cubicBezTo>
                                <a:pt x="635939" y="1313166"/>
                                <a:pt x="748810" y="1642928"/>
                                <a:pt x="934716" y="1904081"/>
                              </a:cubicBezTo>
                              <a:cubicBezTo>
                                <a:pt x="1107342" y="2145315"/>
                                <a:pt x="1346364" y="2329008"/>
                                <a:pt x="1620796" y="2426387"/>
                              </a:cubicBezTo>
                              <a:lnTo>
                                <a:pt x="1819980" y="2426387"/>
                              </a:lnTo>
                              <a:cubicBezTo>
                                <a:pt x="1171524" y="2247121"/>
                                <a:pt x="697907" y="1651780"/>
                                <a:pt x="697907" y="94799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96" name="Freeform: Shape 3"/>
                      <wps:cNvSpPr>
                        <a:spLocks/>
                      </wps:cNvSpPr>
                      <wps:spPr bwMode="auto">
                        <a:xfrm>
                          <a:off x="745835" y="2213"/>
                          <a:ext cx="796738" cy="2191030"/>
                        </a:xfrm>
                        <a:custGeom>
                          <a:avLst/>
                          <a:gdLst>
                            <a:gd name="T0" fmla="*/ 9614 w 796738"/>
                            <a:gd name="T1" fmla="*/ 950208 h 2191030"/>
                            <a:gd name="T2" fmla="*/ 691268 w 796738"/>
                            <a:gd name="T3" fmla="*/ 2196218 h 2191030"/>
                            <a:gd name="T4" fmla="*/ 255275 w 796738"/>
                            <a:gd name="T5" fmla="*/ 1147179 h 2191030"/>
                            <a:gd name="T6" fmla="*/ 567331 w 796738"/>
                            <a:gd name="T7" fmla="*/ 237570 h 2191030"/>
                            <a:gd name="T8" fmla="*/ 788647 w 796738"/>
                            <a:gd name="T9" fmla="*/ 9614 h 2191030"/>
                            <a:gd name="T10" fmla="*/ 343802 w 796738"/>
                            <a:gd name="T11" fmla="*/ 9614 h 2191030"/>
                            <a:gd name="T12" fmla="*/ 319457 w 796738"/>
                            <a:gd name="T13" fmla="*/ 38385 h 2191030"/>
                            <a:gd name="T14" fmla="*/ 9614 w 796738"/>
                            <a:gd name="T15" fmla="*/ 950208 h 2191030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796738" h="2191030">
                              <a:moveTo>
                                <a:pt x="9614" y="950208"/>
                              </a:moveTo>
                              <a:cubicBezTo>
                                <a:pt x="9614" y="1472514"/>
                                <a:pt x="279620" y="1932852"/>
                                <a:pt x="691268" y="2196218"/>
                              </a:cubicBezTo>
                              <a:cubicBezTo>
                                <a:pt x="421262" y="1928426"/>
                                <a:pt x="255275" y="1556614"/>
                                <a:pt x="255275" y="1147179"/>
                              </a:cubicBezTo>
                              <a:cubicBezTo>
                                <a:pt x="255275" y="804139"/>
                                <a:pt x="372573" y="487657"/>
                                <a:pt x="567331" y="237570"/>
                              </a:cubicBezTo>
                              <a:cubicBezTo>
                                <a:pt x="633726" y="153470"/>
                                <a:pt x="706760" y="78222"/>
                                <a:pt x="788647" y="9614"/>
                              </a:cubicBezTo>
                              <a:lnTo>
                                <a:pt x="343802" y="9614"/>
                              </a:lnTo>
                              <a:cubicBezTo>
                                <a:pt x="334949" y="18467"/>
                                <a:pt x="328309" y="29533"/>
                                <a:pt x="319457" y="38385"/>
                              </a:cubicBezTo>
                              <a:cubicBezTo>
                                <a:pt x="124699" y="290686"/>
                                <a:pt x="9614" y="607168"/>
                                <a:pt x="9614" y="9502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97" name="Freeform: Shape 4"/>
                      <wps:cNvSpPr>
                        <a:spLocks/>
                      </wps:cNvSpPr>
                      <wps:spPr bwMode="auto">
                        <a:xfrm>
                          <a:off x="1051219" y="0"/>
                          <a:ext cx="1195140" cy="1764675"/>
                        </a:xfrm>
                        <a:custGeom>
                          <a:avLst/>
                          <a:gdLst>
                            <a:gd name="T0" fmla="*/ 308391 w 1195107"/>
                            <a:gd name="T1" fmla="*/ 277407 h 1726266"/>
                            <a:gd name="T2" fmla="*/ 9614 w 1195107"/>
                            <a:gd name="T3" fmla="*/ 1149393 h 1726266"/>
                            <a:gd name="T4" fmla="*/ 137978 w 1195107"/>
                            <a:gd name="T5" fmla="*/ 1738094 h 1726266"/>
                            <a:gd name="T6" fmla="*/ 95927 w 1195107"/>
                            <a:gd name="T7" fmla="*/ 1395053 h 1726266"/>
                            <a:gd name="T8" fmla="*/ 394704 w 1195107"/>
                            <a:gd name="T9" fmla="*/ 520855 h 1726266"/>
                            <a:gd name="T10" fmla="*/ 1189229 w 1195107"/>
                            <a:gd name="T11" fmla="*/ 9614 h 1726266"/>
                            <a:gd name="T12" fmla="*/ 578397 w 1195107"/>
                            <a:gd name="T13" fmla="*/ 9614 h 1726266"/>
                            <a:gd name="T14" fmla="*/ 308391 w 1195107"/>
                            <a:gd name="T15" fmla="*/ 277407 h 172626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195107" h="1726266">
                              <a:moveTo>
                                <a:pt x="308391" y="277407"/>
                              </a:moveTo>
                              <a:cubicBezTo>
                                <a:pt x="120272" y="518641"/>
                                <a:pt x="9614" y="819631"/>
                                <a:pt x="9614" y="1149393"/>
                              </a:cubicBezTo>
                              <a:cubicBezTo>
                                <a:pt x="9614" y="1359643"/>
                                <a:pt x="56091" y="1558827"/>
                                <a:pt x="137978" y="1738094"/>
                              </a:cubicBezTo>
                              <a:cubicBezTo>
                                <a:pt x="111420" y="1627435"/>
                                <a:pt x="95927" y="1514564"/>
                                <a:pt x="95927" y="1395053"/>
                              </a:cubicBezTo>
                              <a:cubicBezTo>
                                <a:pt x="95927" y="1065292"/>
                                <a:pt x="208799" y="762089"/>
                                <a:pt x="394704" y="520855"/>
                              </a:cubicBezTo>
                              <a:cubicBezTo>
                                <a:pt x="591676" y="268554"/>
                                <a:pt x="868321" y="84862"/>
                                <a:pt x="1189229" y="9614"/>
                              </a:cubicBezTo>
                              <a:lnTo>
                                <a:pt x="578397" y="9614"/>
                              </a:lnTo>
                              <a:cubicBezTo>
                                <a:pt x="476591" y="89288"/>
                                <a:pt x="385852" y="177814"/>
                                <a:pt x="308391" y="2774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98" name="Freeform: Shape 5"/>
                      <wps:cNvSpPr>
                        <a:spLocks/>
                      </wps:cNvSpPr>
                      <wps:spPr bwMode="auto">
                        <a:xfrm>
                          <a:off x="540011" y="584275"/>
                          <a:ext cx="1084449" cy="1859056"/>
                        </a:xfrm>
                        <a:custGeom>
                          <a:avLst/>
                          <a:gdLst>
                            <a:gd name="T0" fmla="*/ 394704 w 1084449"/>
                            <a:gd name="T1" fmla="*/ 1328660 h 1859055"/>
                            <a:gd name="T2" fmla="*/ 95927 w 1084449"/>
                            <a:gd name="T3" fmla="*/ 381425 h 1859055"/>
                            <a:gd name="T4" fmla="*/ 137977 w 1084449"/>
                            <a:gd name="T5" fmla="*/ 9614 h 1859055"/>
                            <a:gd name="T6" fmla="*/ 9614 w 1084449"/>
                            <a:gd name="T7" fmla="*/ 649218 h 1859055"/>
                            <a:gd name="T8" fmla="*/ 308391 w 1084449"/>
                            <a:gd name="T9" fmla="*/ 1596452 h 1859055"/>
                            <a:gd name="T10" fmla="*/ 538560 w 1084449"/>
                            <a:gd name="T11" fmla="*/ 1850966 h 1859055"/>
                            <a:gd name="T12" fmla="*/ 1080784 w 1084449"/>
                            <a:gd name="T13" fmla="*/ 1850966 h 1859055"/>
                            <a:gd name="T14" fmla="*/ 394704 w 1084449"/>
                            <a:gd name="T15" fmla="*/ 1328660 h 1859055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084449" h="1859055">
                              <a:moveTo>
                                <a:pt x="394704" y="1328659"/>
                              </a:moveTo>
                              <a:cubicBezTo>
                                <a:pt x="206586" y="1067505"/>
                                <a:pt x="95927" y="737744"/>
                                <a:pt x="95927" y="381425"/>
                              </a:cubicBezTo>
                              <a:cubicBezTo>
                                <a:pt x="95927" y="253062"/>
                                <a:pt x="111420" y="129125"/>
                                <a:pt x="137977" y="9614"/>
                              </a:cubicBezTo>
                              <a:cubicBezTo>
                                <a:pt x="56091" y="204372"/>
                                <a:pt x="9614" y="421262"/>
                                <a:pt x="9614" y="649218"/>
                              </a:cubicBezTo>
                              <a:cubicBezTo>
                                <a:pt x="9614" y="1005537"/>
                                <a:pt x="122485" y="1335298"/>
                                <a:pt x="308391" y="1596451"/>
                              </a:cubicBezTo>
                              <a:cubicBezTo>
                                <a:pt x="374786" y="1689404"/>
                                <a:pt x="452246" y="1775717"/>
                                <a:pt x="538560" y="1850965"/>
                              </a:cubicBezTo>
                              <a:lnTo>
                                <a:pt x="1080784" y="1850965"/>
                              </a:lnTo>
                              <a:cubicBezTo>
                                <a:pt x="806352" y="1753586"/>
                                <a:pt x="569544" y="1569893"/>
                                <a:pt x="394704" y="1328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926CBF" id="Group 82" o:spid="_x0000_s1026" alt="&quot;&quot;" style="position:absolute;margin-left:148.5pt;margin-top:-167.55pt;width:133.45pt;height:145.8pt;rotation:180;z-index:251666432" coordsize="22463,244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">
              <v:shape id="Freeform: Shape 2" o:spid="_x0000_s1027" style="position:absolute;top:44;width:18147;height:24345;visibility:visible;mso-wrap-style:square;v-text-anchor:middle" coordsize="1814792,2434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" path="m697907,947995v,-354106,119511,-679441,318696,-938381l233143,9614c106993,18467,9614,122485,9614,248636r,1936516c9614,2317942,118059,2426387,250849,2426387r827722,c992258,2351139,917010,2267039,848402,2171873,660284,1910720,549626,1580959,549626,1224640v,-227956,46476,-444846,128363,-639604c651431,704547,635939,828484,635939,956847v,356319,112871,686081,298777,947234c1107342,2145315,1346364,2329008,1620796,2426387r199184,c1171524,2247121,697907,1651780,697907,947995xe" fillcolor="#7030a0 [3209]" stroked="f" strokeweight=".15325mm">
                <v:stroke endcap="round"/>
                <v:path arrowok="t" o:connecttype="custom" o:connectlocs="697907,947995;1016603,9614;233143,9614;9614,248636;9614,2185152;250849,2426387;1078571,2426387;848402,2171873;549626,1224640;677989,585036;635939,956847;934716,1904081;1620796,2426387;1819980,2426387;697907,947995" o:connectangles="0,0,0,0,0,0,0,0,0,0,0,0,0,0,0"/>
              </v:shape>
              <v:shape id="Freeform: Shape 3" o:spid="_x0000_s1028" style="position:absolute;left:7458;top:22;width:7967;height:21910;visibility:visible;mso-wrap-style:square;v-text-anchor:middle" coordsize="796738,21910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" path="m9614,950208v,522306,270006,982644,681654,1246010c421262,1928426,255275,1556614,255275,1147179v,-343040,117298,-659522,312056,-909609c633726,153470,706760,78222,788647,9614r-444845,c334949,18467,328309,29533,319457,38385,124699,290686,9614,607168,9614,950208xe" fillcolor="#ab73d5 [1945]" stroked="f" strokeweight=".15325mm">
                <v:stroke endcap="round"/>
                <v:path arrowok="t" o:connecttype="custom" o:connectlocs="9614,950208;691268,2196218;255275,1147179;567331,237570;788647,9614;343802,9614;319457,38385;9614,950208" o:connectangles="0,0,0,0,0,0,0,0"/>
              </v:shape>
              <v:shape id="Freeform: Shape 4" o:spid="_x0000_s1029" style="position:absolute;left:10512;width:11951;height:17646;visibility:visible;mso-wrap-style:square;v-text-anchor:middle" coordsize="1195107,1726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" path="m308391,277407c120272,518641,9614,819631,9614,1149393v,210250,46477,409434,128364,588701c111420,1627435,95927,1514564,95927,1395053v,-329761,112872,-632964,298777,-874198c591676,268554,868321,84862,1189229,9614r-610832,c476591,89288,385852,177814,308391,277407xe" fillcolor="#7030a0 [3209]" stroked="f" strokeweight=".15325mm">
                <v:stroke endcap="round"/>
                <v:path arrowok="t" o:connecttype="custom" o:connectlocs="308400,283579;9614,1174967;137982,1776766;95930,1426093;394715,532444;1189262,9828;578413,9828;308400,283579" o:connectangles="0,0,0,0,0,0,0,0"/>
              </v:shape>
              <v:shape id="Freeform: Shape 5" o:spid="_x0000_s1030" style="position:absolute;left:5400;top:5842;width:10844;height:18591;visibility:visible;mso-wrap-style:square;v-text-anchor:middle" coordsize="1084449,18590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" path="m394704,1328659c206586,1067505,95927,737744,95927,381425v,-128363,15493,-252300,42050,-371811c56091,204372,9614,421262,9614,649218v,356319,112871,686080,298777,947233c374786,1689404,452246,1775717,538560,1850965r542224,c806352,1753586,569544,1569893,394704,1328659xe" fillcolor="#37184f [1609]" stroked="f" strokeweight=".15325mm">
                <v:stroke endcap="round"/>
                <v:path arrowok="t" o:connecttype="custom" o:connectlocs="394704,1328661;95927,381425;137977,9614;9614,649218;308391,1596453;538560,1850967;1080784,1850967;394704,1328661" o:connectangles="0,0,0,0,0,0,0,0"/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6A5E126" wp14:editId="22A26978">
              <wp:simplePos x="0" y="0"/>
              <wp:positionH relativeFrom="column">
                <wp:posOffset>5710555</wp:posOffset>
              </wp:positionH>
              <wp:positionV relativeFrom="paragraph">
                <wp:posOffset>-3956783</wp:posOffset>
              </wp:positionV>
              <wp:extent cx="1694815" cy="1851660"/>
              <wp:effectExtent l="0" t="0" r="635" b="0"/>
              <wp:wrapNone/>
              <wp:docPr id="89" name="Group 8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10800000">
                        <a:off x="0" y="0"/>
                        <a:ext cx="1694815" cy="1851660"/>
                        <a:chOff x="0" y="0"/>
                        <a:chExt cx="2246359" cy="2443331"/>
                      </a:xfrm>
                    </wpg:grpSpPr>
                    <wps:wsp>
                      <wps:cNvPr id="90" name="Freeform: Shape 2"/>
                      <wps:cNvSpPr>
                        <a:spLocks/>
                      </wps:cNvSpPr>
                      <wps:spPr bwMode="auto">
                        <a:xfrm>
                          <a:off x="0" y="4426"/>
                          <a:ext cx="1814792" cy="2434478"/>
                        </a:xfrm>
                        <a:custGeom>
                          <a:avLst/>
                          <a:gdLst>
                            <a:gd name="T0" fmla="*/ 697907 w 1814792"/>
                            <a:gd name="T1" fmla="*/ 947995 h 2434478"/>
                            <a:gd name="T2" fmla="*/ 1016603 w 1814792"/>
                            <a:gd name="T3" fmla="*/ 9614 h 2434478"/>
                            <a:gd name="T4" fmla="*/ 233143 w 1814792"/>
                            <a:gd name="T5" fmla="*/ 9614 h 2434478"/>
                            <a:gd name="T6" fmla="*/ 9614 w 1814792"/>
                            <a:gd name="T7" fmla="*/ 248636 h 2434478"/>
                            <a:gd name="T8" fmla="*/ 9614 w 1814792"/>
                            <a:gd name="T9" fmla="*/ 2185152 h 2434478"/>
                            <a:gd name="T10" fmla="*/ 250849 w 1814792"/>
                            <a:gd name="T11" fmla="*/ 2426387 h 2434478"/>
                            <a:gd name="T12" fmla="*/ 1078571 w 1814792"/>
                            <a:gd name="T13" fmla="*/ 2426387 h 2434478"/>
                            <a:gd name="T14" fmla="*/ 848402 w 1814792"/>
                            <a:gd name="T15" fmla="*/ 2171873 h 2434478"/>
                            <a:gd name="T16" fmla="*/ 549626 w 1814792"/>
                            <a:gd name="T17" fmla="*/ 1224640 h 2434478"/>
                            <a:gd name="T18" fmla="*/ 677989 w 1814792"/>
                            <a:gd name="T19" fmla="*/ 585036 h 2434478"/>
                            <a:gd name="T20" fmla="*/ 635939 w 1814792"/>
                            <a:gd name="T21" fmla="*/ 956847 h 2434478"/>
                            <a:gd name="T22" fmla="*/ 934716 w 1814792"/>
                            <a:gd name="T23" fmla="*/ 1904081 h 2434478"/>
                            <a:gd name="T24" fmla="*/ 1620796 w 1814792"/>
                            <a:gd name="T25" fmla="*/ 2426387 h 2434478"/>
                            <a:gd name="T26" fmla="*/ 1819980 w 1814792"/>
                            <a:gd name="T27" fmla="*/ 2426387 h 2434478"/>
                            <a:gd name="T28" fmla="*/ 697907 w 1814792"/>
                            <a:gd name="T29" fmla="*/ 947995 h 2434478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1814792" h="2434478">
                              <a:moveTo>
                                <a:pt x="697907" y="947995"/>
                              </a:moveTo>
                              <a:cubicBezTo>
                                <a:pt x="697907" y="593889"/>
                                <a:pt x="817418" y="268554"/>
                                <a:pt x="1016603" y="9614"/>
                              </a:cubicBezTo>
                              <a:lnTo>
                                <a:pt x="233143" y="9614"/>
                              </a:lnTo>
                              <a:cubicBezTo>
                                <a:pt x="106993" y="18467"/>
                                <a:pt x="9614" y="122485"/>
                                <a:pt x="9614" y="248636"/>
                              </a:cubicBezTo>
                              <a:lnTo>
                                <a:pt x="9614" y="2185152"/>
                              </a:lnTo>
                              <a:cubicBezTo>
                                <a:pt x="9614" y="2317942"/>
                                <a:pt x="118059" y="2426387"/>
                                <a:pt x="250849" y="2426387"/>
                              </a:cubicBezTo>
                              <a:lnTo>
                                <a:pt x="1078571" y="2426387"/>
                              </a:lnTo>
                              <a:cubicBezTo>
                                <a:pt x="992258" y="2351139"/>
                                <a:pt x="917010" y="2267039"/>
                                <a:pt x="848402" y="2171873"/>
                              </a:cubicBezTo>
                              <a:cubicBezTo>
                                <a:pt x="660284" y="1910720"/>
                                <a:pt x="549626" y="1580959"/>
                                <a:pt x="549626" y="1224640"/>
                              </a:cubicBezTo>
                              <a:cubicBezTo>
                                <a:pt x="549626" y="996684"/>
                                <a:pt x="596102" y="779794"/>
                                <a:pt x="677989" y="585036"/>
                              </a:cubicBezTo>
                              <a:cubicBezTo>
                                <a:pt x="651431" y="704547"/>
                                <a:pt x="635939" y="828484"/>
                                <a:pt x="635939" y="956847"/>
                              </a:cubicBezTo>
                              <a:cubicBezTo>
                                <a:pt x="635939" y="1313166"/>
                                <a:pt x="748810" y="1642928"/>
                                <a:pt x="934716" y="1904081"/>
                              </a:cubicBezTo>
                              <a:cubicBezTo>
                                <a:pt x="1107342" y="2145315"/>
                                <a:pt x="1346364" y="2329008"/>
                                <a:pt x="1620796" y="2426387"/>
                              </a:cubicBezTo>
                              <a:lnTo>
                                <a:pt x="1819980" y="2426387"/>
                              </a:lnTo>
                              <a:cubicBezTo>
                                <a:pt x="1171524" y="2247121"/>
                                <a:pt x="697907" y="1651780"/>
                                <a:pt x="697907" y="94799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91" name="Freeform: Shape 3"/>
                      <wps:cNvSpPr>
                        <a:spLocks/>
                      </wps:cNvSpPr>
                      <wps:spPr bwMode="auto">
                        <a:xfrm>
                          <a:off x="745835" y="2213"/>
                          <a:ext cx="796738" cy="2191030"/>
                        </a:xfrm>
                        <a:custGeom>
                          <a:avLst/>
                          <a:gdLst>
                            <a:gd name="T0" fmla="*/ 9614 w 796738"/>
                            <a:gd name="T1" fmla="*/ 950208 h 2191030"/>
                            <a:gd name="T2" fmla="*/ 691268 w 796738"/>
                            <a:gd name="T3" fmla="*/ 2196218 h 2191030"/>
                            <a:gd name="T4" fmla="*/ 255275 w 796738"/>
                            <a:gd name="T5" fmla="*/ 1147179 h 2191030"/>
                            <a:gd name="T6" fmla="*/ 567331 w 796738"/>
                            <a:gd name="T7" fmla="*/ 237570 h 2191030"/>
                            <a:gd name="T8" fmla="*/ 788647 w 796738"/>
                            <a:gd name="T9" fmla="*/ 9614 h 2191030"/>
                            <a:gd name="T10" fmla="*/ 343802 w 796738"/>
                            <a:gd name="T11" fmla="*/ 9614 h 2191030"/>
                            <a:gd name="T12" fmla="*/ 319457 w 796738"/>
                            <a:gd name="T13" fmla="*/ 38385 h 2191030"/>
                            <a:gd name="T14" fmla="*/ 9614 w 796738"/>
                            <a:gd name="T15" fmla="*/ 950208 h 2191030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796738" h="2191030">
                              <a:moveTo>
                                <a:pt x="9614" y="950208"/>
                              </a:moveTo>
                              <a:cubicBezTo>
                                <a:pt x="9614" y="1472514"/>
                                <a:pt x="279620" y="1932852"/>
                                <a:pt x="691268" y="2196218"/>
                              </a:cubicBezTo>
                              <a:cubicBezTo>
                                <a:pt x="421262" y="1928426"/>
                                <a:pt x="255275" y="1556614"/>
                                <a:pt x="255275" y="1147179"/>
                              </a:cubicBezTo>
                              <a:cubicBezTo>
                                <a:pt x="255275" y="804139"/>
                                <a:pt x="372573" y="487657"/>
                                <a:pt x="567331" y="237570"/>
                              </a:cubicBezTo>
                              <a:cubicBezTo>
                                <a:pt x="633726" y="153470"/>
                                <a:pt x="706760" y="78222"/>
                                <a:pt x="788647" y="9614"/>
                              </a:cubicBezTo>
                              <a:lnTo>
                                <a:pt x="343802" y="9614"/>
                              </a:lnTo>
                              <a:cubicBezTo>
                                <a:pt x="334949" y="18467"/>
                                <a:pt x="328309" y="29533"/>
                                <a:pt x="319457" y="38385"/>
                              </a:cubicBezTo>
                              <a:cubicBezTo>
                                <a:pt x="124699" y="290686"/>
                                <a:pt x="9614" y="607168"/>
                                <a:pt x="9614" y="9502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92" name="Freeform: Shape 4"/>
                      <wps:cNvSpPr>
                        <a:spLocks/>
                      </wps:cNvSpPr>
                      <wps:spPr bwMode="auto">
                        <a:xfrm>
                          <a:off x="1051219" y="0"/>
                          <a:ext cx="1195140" cy="1764675"/>
                        </a:xfrm>
                        <a:custGeom>
                          <a:avLst/>
                          <a:gdLst>
                            <a:gd name="T0" fmla="*/ 308391 w 1195107"/>
                            <a:gd name="T1" fmla="*/ 277407 h 1726266"/>
                            <a:gd name="T2" fmla="*/ 9614 w 1195107"/>
                            <a:gd name="T3" fmla="*/ 1149393 h 1726266"/>
                            <a:gd name="T4" fmla="*/ 137978 w 1195107"/>
                            <a:gd name="T5" fmla="*/ 1738094 h 1726266"/>
                            <a:gd name="T6" fmla="*/ 95927 w 1195107"/>
                            <a:gd name="T7" fmla="*/ 1395053 h 1726266"/>
                            <a:gd name="T8" fmla="*/ 394704 w 1195107"/>
                            <a:gd name="T9" fmla="*/ 520855 h 1726266"/>
                            <a:gd name="T10" fmla="*/ 1189229 w 1195107"/>
                            <a:gd name="T11" fmla="*/ 9614 h 1726266"/>
                            <a:gd name="T12" fmla="*/ 578397 w 1195107"/>
                            <a:gd name="T13" fmla="*/ 9614 h 1726266"/>
                            <a:gd name="T14" fmla="*/ 308391 w 1195107"/>
                            <a:gd name="T15" fmla="*/ 277407 h 172626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195107" h="1726266">
                              <a:moveTo>
                                <a:pt x="308391" y="277407"/>
                              </a:moveTo>
                              <a:cubicBezTo>
                                <a:pt x="120272" y="518641"/>
                                <a:pt x="9614" y="819631"/>
                                <a:pt x="9614" y="1149393"/>
                              </a:cubicBezTo>
                              <a:cubicBezTo>
                                <a:pt x="9614" y="1359643"/>
                                <a:pt x="56091" y="1558827"/>
                                <a:pt x="137978" y="1738094"/>
                              </a:cubicBezTo>
                              <a:cubicBezTo>
                                <a:pt x="111420" y="1627435"/>
                                <a:pt x="95927" y="1514564"/>
                                <a:pt x="95927" y="1395053"/>
                              </a:cubicBezTo>
                              <a:cubicBezTo>
                                <a:pt x="95927" y="1065292"/>
                                <a:pt x="208799" y="762089"/>
                                <a:pt x="394704" y="520855"/>
                              </a:cubicBezTo>
                              <a:cubicBezTo>
                                <a:pt x="591676" y="268554"/>
                                <a:pt x="868321" y="84862"/>
                                <a:pt x="1189229" y="9614"/>
                              </a:cubicBezTo>
                              <a:lnTo>
                                <a:pt x="578397" y="9614"/>
                              </a:lnTo>
                              <a:cubicBezTo>
                                <a:pt x="476591" y="89288"/>
                                <a:pt x="385852" y="177814"/>
                                <a:pt x="308391" y="2774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93" name="Freeform: Shape 5"/>
                      <wps:cNvSpPr>
                        <a:spLocks/>
                      </wps:cNvSpPr>
                      <wps:spPr bwMode="auto">
                        <a:xfrm>
                          <a:off x="540011" y="584275"/>
                          <a:ext cx="1084449" cy="1859056"/>
                        </a:xfrm>
                        <a:custGeom>
                          <a:avLst/>
                          <a:gdLst>
                            <a:gd name="T0" fmla="*/ 394704 w 1084449"/>
                            <a:gd name="T1" fmla="*/ 1328660 h 1859055"/>
                            <a:gd name="T2" fmla="*/ 95927 w 1084449"/>
                            <a:gd name="T3" fmla="*/ 381425 h 1859055"/>
                            <a:gd name="T4" fmla="*/ 137977 w 1084449"/>
                            <a:gd name="T5" fmla="*/ 9614 h 1859055"/>
                            <a:gd name="T6" fmla="*/ 9614 w 1084449"/>
                            <a:gd name="T7" fmla="*/ 649218 h 1859055"/>
                            <a:gd name="T8" fmla="*/ 308391 w 1084449"/>
                            <a:gd name="T9" fmla="*/ 1596452 h 1859055"/>
                            <a:gd name="T10" fmla="*/ 538560 w 1084449"/>
                            <a:gd name="T11" fmla="*/ 1850966 h 1859055"/>
                            <a:gd name="T12" fmla="*/ 1080784 w 1084449"/>
                            <a:gd name="T13" fmla="*/ 1850966 h 1859055"/>
                            <a:gd name="T14" fmla="*/ 394704 w 1084449"/>
                            <a:gd name="T15" fmla="*/ 1328660 h 1859055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084449" h="1859055">
                              <a:moveTo>
                                <a:pt x="394704" y="1328659"/>
                              </a:moveTo>
                              <a:cubicBezTo>
                                <a:pt x="206586" y="1067505"/>
                                <a:pt x="95927" y="737744"/>
                                <a:pt x="95927" y="381425"/>
                              </a:cubicBezTo>
                              <a:cubicBezTo>
                                <a:pt x="95927" y="253062"/>
                                <a:pt x="111420" y="129125"/>
                                <a:pt x="137977" y="9614"/>
                              </a:cubicBezTo>
                              <a:cubicBezTo>
                                <a:pt x="56091" y="204372"/>
                                <a:pt x="9614" y="421262"/>
                                <a:pt x="9614" y="649218"/>
                              </a:cubicBezTo>
                              <a:cubicBezTo>
                                <a:pt x="9614" y="1005537"/>
                                <a:pt x="122485" y="1335298"/>
                                <a:pt x="308391" y="1596451"/>
                              </a:cubicBezTo>
                              <a:cubicBezTo>
                                <a:pt x="374786" y="1689404"/>
                                <a:pt x="452246" y="1775717"/>
                                <a:pt x="538560" y="1850965"/>
                              </a:cubicBezTo>
                              <a:lnTo>
                                <a:pt x="1080784" y="1850965"/>
                              </a:lnTo>
                              <a:cubicBezTo>
                                <a:pt x="806352" y="1753586"/>
                                <a:pt x="569544" y="1569893"/>
                                <a:pt x="394704" y="1328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840A1A" id="Group 82" o:spid="_x0000_s1026" alt="&quot;&quot;" style="position:absolute;margin-left:449.65pt;margin-top:-311.55pt;width:133.45pt;height:145.8pt;rotation:180;z-index:251665408" coordsize="22463,244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">
              <v:shape id="Freeform: Shape 2" o:spid="_x0000_s1027" style="position:absolute;top:44;width:18147;height:24345;visibility:visible;mso-wrap-style:square;v-text-anchor:middle" coordsize="1814792,2434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" path="m697907,947995v,-354106,119511,-679441,318696,-938381l233143,9614c106993,18467,9614,122485,9614,248636r,1936516c9614,2317942,118059,2426387,250849,2426387r827722,c992258,2351139,917010,2267039,848402,2171873,660284,1910720,549626,1580959,549626,1224640v,-227956,46476,-444846,128363,-639604c651431,704547,635939,828484,635939,956847v,356319,112871,686081,298777,947234c1107342,2145315,1346364,2329008,1620796,2426387r199184,c1171524,2247121,697907,1651780,697907,947995xe" fillcolor="#7030a0 [3209]" stroked="f" strokeweight=".15325mm">
                <v:stroke endcap="round"/>
                <v:path arrowok="t" o:connecttype="custom" o:connectlocs="697907,947995;1016603,9614;233143,9614;9614,248636;9614,2185152;250849,2426387;1078571,2426387;848402,2171873;549626,1224640;677989,585036;635939,956847;934716,1904081;1620796,2426387;1819980,2426387;697907,947995" o:connectangles="0,0,0,0,0,0,0,0,0,0,0,0,0,0,0"/>
              </v:shape>
              <v:shape id="Freeform: Shape 3" o:spid="_x0000_s1028" style="position:absolute;left:7458;top:22;width:7967;height:21910;visibility:visible;mso-wrap-style:square;v-text-anchor:middle" coordsize="796738,21910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" path="m9614,950208v,522306,270006,982644,681654,1246010c421262,1928426,255275,1556614,255275,1147179v,-343040,117298,-659522,312056,-909609c633726,153470,706760,78222,788647,9614r-444845,c334949,18467,328309,29533,319457,38385,124699,290686,9614,607168,9614,950208xe" fillcolor="#ab73d5 [1945]" stroked="f" strokeweight=".15325mm">
                <v:stroke endcap="round"/>
                <v:path arrowok="t" o:connecttype="custom" o:connectlocs="9614,950208;691268,2196218;255275,1147179;567331,237570;788647,9614;343802,9614;319457,38385;9614,950208" o:connectangles="0,0,0,0,0,0,0,0"/>
              </v:shape>
              <v:shape id="Freeform: Shape 4" o:spid="_x0000_s1029" style="position:absolute;left:10512;width:11951;height:17646;visibility:visible;mso-wrap-style:square;v-text-anchor:middle" coordsize="1195107,1726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" path="m308391,277407c120272,518641,9614,819631,9614,1149393v,210250,46477,409434,128364,588701c111420,1627435,95927,1514564,95927,1395053v,-329761,112872,-632964,298777,-874198c591676,268554,868321,84862,1189229,9614r-610832,c476591,89288,385852,177814,308391,277407xe" fillcolor="#7030a0 [3209]" stroked="f" strokeweight=".15325mm">
                <v:stroke endcap="round"/>
                <v:path arrowok="t" o:connecttype="custom" o:connectlocs="308400,283579;9614,1174967;137982,1776766;95930,1426093;394715,532444;1189262,9828;578413,9828;308400,283579" o:connectangles="0,0,0,0,0,0,0,0"/>
              </v:shape>
              <v:shape id="Freeform: Shape 5" o:spid="_x0000_s1030" style="position:absolute;left:5400;top:5842;width:10844;height:18591;visibility:visible;mso-wrap-style:square;v-text-anchor:middle" coordsize="1084449,18590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" path="m394704,1328659c206586,1067505,95927,737744,95927,381425v,-128363,15493,-252300,42050,-371811c56091,204372,9614,421262,9614,649218v,356319,112871,686080,298777,947233c374786,1689404,452246,1775717,538560,1850965r542224,c806352,1753586,569544,1569893,394704,1328659xe" fillcolor="#37184f [1609]" stroked="f" strokeweight=".15325mm">
                <v:stroke endcap="round"/>
                <v:path arrowok="t" o:connecttype="custom" o:connectlocs="394704,1328661;95927,381425;137977,9614;9614,649218;308391,1596453;538560,1850967;1080784,1850967;394704,1328661" o:connectangles="0,0,0,0,0,0,0,0"/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DA86D16" wp14:editId="4BB4D724">
              <wp:simplePos x="0" y="0"/>
              <wp:positionH relativeFrom="column">
                <wp:posOffset>1887855</wp:posOffset>
              </wp:positionH>
              <wp:positionV relativeFrom="paragraph">
                <wp:posOffset>-3956783</wp:posOffset>
              </wp:positionV>
              <wp:extent cx="1694815" cy="1851660"/>
              <wp:effectExtent l="0" t="0" r="635" b="0"/>
              <wp:wrapNone/>
              <wp:docPr id="84" name="Group 8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10800000">
                        <a:off x="0" y="0"/>
                        <a:ext cx="1694815" cy="1851660"/>
                        <a:chOff x="0" y="0"/>
                        <a:chExt cx="2246359" cy="2443331"/>
                      </a:xfrm>
                    </wpg:grpSpPr>
                    <wps:wsp>
                      <wps:cNvPr id="85" name="Freeform: Shape 2"/>
                      <wps:cNvSpPr>
                        <a:spLocks/>
                      </wps:cNvSpPr>
                      <wps:spPr bwMode="auto">
                        <a:xfrm>
                          <a:off x="0" y="4426"/>
                          <a:ext cx="1814792" cy="2434478"/>
                        </a:xfrm>
                        <a:custGeom>
                          <a:avLst/>
                          <a:gdLst>
                            <a:gd name="T0" fmla="*/ 697907 w 1814792"/>
                            <a:gd name="T1" fmla="*/ 947995 h 2434478"/>
                            <a:gd name="T2" fmla="*/ 1016603 w 1814792"/>
                            <a:gd name="T3" fmla="*/ 9614 h 2434478"/>
                            <a:gd name="T4" fmla="*/ 233143 w 1814792"/>
                            <a:gd name="T5" fmla="*/ 9614 h 2434478"/>
                            <a:gd name="T6" fmla="*/ 9614 w 1814792"/>
                            <a:gd name="T7" fmla="*/ 248636 h 2434478"/>
                            <a:gd name="T8" fmla="*/ 9614 w 1814792"/>
                            <a:gd name="T9" fmla="*/ 2185152 h 2434478"/>
                            <a:gd name="T10" fmla="*/ 250849 w 1814792"/>
                            <a:gd name="T11" fmla="*/ 2426387 h 2434478"/>
                            <a:gd name="T12" fmla="*/ 1078571 w 1814792"/>
                            <a:gd name="T13" fmla="*/ 2426387 h 2434478"/>
                            <a:gd name="T14" fmla="*/ 848402 w 1814792"/>
                            <a:gd name="T15" fmla="*/ 2171873 h 2434478"/>
                            <a:gd name="T16" fmla="*/ 549626 w 1814792"/>
                            <a:gd name="T17" fmla="*/ 1224640 h 2434478"/>
                            <a:gd name="T18" fmla="*/ 677989 w 1814792"/>
                            <a:gd name="T19" fmla="*/ 585036 h 2434478"/>
                            <a:gd name="T20" fmla="*/ 635939 w 1814792"/>
                            <a:gd name="T21" fmla="*/ 956847 h 2434478"/>
                            <a:gd name="T22" fmla="*/ 934716 w 1814792"/>
                            <a:gd name="T23" fmla="*/ 1904081 h 2434478"/>
                            <a:gd name="T24" fmla="*/ 1620796 w 1814792"/>
                            <a:gd name="T25" fmla="*/ 2426387 h 2434478"/>
                            <a:gd name="T26" fmla="*/ 1819980 w 1814792"/>
                            <a:gd name="T27" fmla="*/ 2426387 h 2434478"/>
                            <a:gd name="T28" fmla="*/ 697907 w 1814792"/>
                            <a:gd name="T29" fmla="*/ 947995 h 2434478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1814792" h="2434478">
                              <a:moveTo>
                                <a:pt x="697907" y="947995"/>
                              </a:moveTo>
                              <a:cubicBezTo>
                                <a:pt x="697907" y="593889"/>
                                <a:pt x="817418" y="268554"/>
                                <a:pt x="1016603" y="9614"/>
                              </a:cubicBezTo>
                              <a:lnTo>
                                <a:pt x="233143" y="9614"/>
                              </a:lnTo>
                              <a:cubicBezTo>
                                <a:pt x="106993" y="18467"/>
                                <a:pt x="9614" y="122485"/>
                                <a:pt x="9614" y="248636"/>
                              </a:cubicBezTo>
                              <a:lnTo>
                                <a:pt x="9614" y="2185152"/>
                              </a:lnTo>
                              <a:cubicBezTo>
                                <a:pt x="9614" y="2317942"/>
                                <a:pt x="118059" y="2426387"/>
                                <a:pt x="250849" y="2426387"/>
                              </a:cubicBezTo>
                              <a:lnTo>
                                <a:pt x="1078571" y="2426387"/>
                              </a:lnTo>
                              <a:cubicBezTo>
                                <a:pt x="992258" y="2351139"/>
                                <a:pt x="917010" y="2267039"/>
                                <a:pt x="848402" y="2171873"/>
                              </a:cubicBezTo>
                              <a:cubicBezTo>
                                <a:pt x="660284" y="1910720"/>
                                <a:pt x="549626" y="1580959"/>
                                <a:pt x="549626" y="1224640"/>
                              </a:cubicBezTo>
                              <a:cubicBezTo>
                                <a:pt x="549626" y="996684"/>
                                <a:pt x="596102" y="779794"/>
                                <a:pt x="677989" y="585036"/>
                              </a:cubicBezTo>
                              <a:cubicBezTo>
                                <a:pt x="651431" y="704547"/>
                                <a:pt x="635939" y="828484"/>
                                <a:pt x="635939" y="956847"/>
                              </a:cubicBezTo>
                              <a:cubicBezTo>
                                <a:pt x="635939" y="1313166"/>
                                <a:pt x="748810" y="1642928"/>
                                <a:pt x="934716" y="1904081"/>
                              </a:cubicBezTo>
                              <a:cubicBezTo>
                                <a:pt x="1107342" y="2145315"/>
                                <a:pt x="1346364" y="2329008"/>
                                <a:pt x="1620796" y="2426387"/>
                              </a:cubicBezTo>
                              <a:lnTo>
                                <a:pt x="1819980" y="2426387"/>
                              </a:lnTo>
                              <a:cubicBezTo>
                                <a:pt x="1171524" y="2247121"/>
                                <a:pt x="697907" y="1651780"/>
                                <a:pt x="697907" y="94799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6" name="Freeform: Shape 3"/>
                      <wps:cNvSpPr>
                        <a:spLocks/>
                      </wps:cNvSpPr>
                      <wps:spPr bwMode="auto">
                        <a:xfrm>
                          <a:off x="745835" y="2213"/>
                          <a:ext cx="796738" cy="2191030"/>
                        </a:xfrm>
                        <a:custGeom>
                          <a:avLst/>
                          <a:gdLst>
                            <a:gd name="T0" fmla="*/ 9614 w 796738"/>
                            <a:gd name="T1" fmla="*/ 950208 h 2191030"/>
                            <a:gd name="T2" fmla="*/ 691268 w 796738"/>
                            <a:gd name="T3" fmla="*/ 2196218 h 2191030"/>
                            <a:gd name="T4" fmla="*/ 255275 w 796738"/>
                            <a:gd name="T5" fmla="*/ 1147179 h 2191030"/>
                            <a:gd name="T6" fmla="*/ 567331 w 796738"/>
                            <a:gd name="T7" fmla="*/ 237570 h 2191030"/>
                            <a:gd name="T8" fmla="*/ 788647 w 796738"/>
                            <a:gd name="T9" fmla="*/ 9614 h 2191030"/>
                            <a:gd name="T10" fmla="*/ 343802 w 796738"/>
                            <a:gd name="T11" fmla="*/ 9614 h 2191030"/>
                            <a:gd name="T12" fmla="*/ 319457 w 796738"/>
                            <a:gd name="T13" fmla="*/ 38385 h 2191030"/>
                            <a:gd name="T14" fmla="*/ 9614 w 796738"/>
                            <a:gd name="T15" fmla="*/ 950208 h 2191030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796738" h="2191030">
                              <a:moveTo>
                                <a:pt x="9614" y="950208"/>
                              </a:moveTo>
                              <a:cubicBezTo>
                                <a:pt x="9614" y="1472514"/>
                                <a:pt x="279620" y="1932852"/>
                                <a:pt x="691268" y="2196218"/>
                              </a:cubicBezTo>
                              <a:cubicBezTo>
                                <a:pt x="421262" y="1928426"/>
                                <a:pt x="255275" y="1556614"/>
                                <a:pt x="255275" y="1147179"/>
                              </a:cubicBezTo>
                              <a:cubicBezTo>
                                <a:pt x="255275" y="804139"/>
                                <a:pt x="372573" y="487657"/>
                                <a:pt x="567331" y="237570"/>
                              </a:cubicBezTo>
                              <a:cubicBezTo>
                                <a:pt x="633726" y="153470"/>
                                <a:pt x="706760" y="78222"/>
                                <a:pt x="788647" y="9614"/>
                              </a:cubicBezTo>
                              <a:lnTo>
                                <a:pt x="343802" y="9614"/>
                              </a:lnTo>
                              <a:cubicBezTo>
                                <a:pt x="334949" y="18467"/>
                                <a:pt x="328309" y="29533"/>
                                <a:pt x="319457" y="38385"/>
                              </a:cubicBezTo>
                              <a:cubicBezTo>
                                <a:pt x="124699" y="290686"/>
                                <a:pt x="9614" y="607168"/>
                                <a:pt x="9614" y="9502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7" name="Freeform: Shape 4"/>
                      <wps:cNvSpPr>
                        <a:spLocks/>
                      </wps:cNvSpPr>
                      <wps:spPr bwMode="auto">
                        <a:xfrm>
                          <a:off x="1051219" y="0"/>
                          <a:ext cx="1195140" cy="1764675"/>
                        </a:xfrm>
                        <a:custGeom>
                          <a:avLst/>
                          <a:gdLst>
                            <a:gd name="T0" fmla="*/ 308391 w 1195107"/>
                            <a:gd name="T1" fmla="*/ 277407 h 1726266"/>
                            <a:gd name="T2" fmla="*/ 9614 w 1195107"/>
                            <a:gd name="T3" fmla="*/ 1149393 h 1726266"/>
                            <a:gd name="T4" fmla="*/ 137978 w 1195107"/>
                            <a:gd name="T5" fmla="*/ 1738094 h 1726266"/>
                            <a:gd name="T6" fmla="*/ 95927 w 1195107"/>
                            <a:gd name="T7" fmla="*/ 1395053 h 1726266"/>
                            <a:gd name="T8" fmla="*/ 394704 w 1195107"/>
                            <a:gd name="T9" fmla="*/ 520855 h 1726266"/>
                            <a:gd name="T10" fmla="*/ 1189229 w 1195107"/>
                            <a:gd name="T11" fmla="*/ 9614 h 1726266"/>
                            <a:gd name="T12" fmla="*/ 578397 w 1195107"/>
                            <a:gd name="T13" fmla="*/ 9614 h 1726266"/>
                            <a:gd name="T14" fmla="*/ 308391 w 1195107"/>
                            <a:gd name="T15" fmla="*/ 277407 h 172626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195107" h="1726266">
                              <a:moveTo>
                                <a:pt x="308391" y="277407"/>
                              </a:moveTo>
                              <a:cubicBezTo>
                                <a:pt x="120272" y="518641"/>
                                <a:pt x="9614" y="819631"/>
                                <a:pt x="9614" y="1149393"/>
                              </a:cubicBezTo>
                              <a:cubicBezTo>
                                <a:pt x="9614" y="1359643"/>
                                <a:pt x="56091" y="1558827"/>
                                <a:pt x="137978" y="1738094"/>
                              </a:cubicBezTo>
                              <a:cubicBezTo>
                                <a:pt x="111420" y="1627435"/>
                                <a:pt x="95927" y="1514564"/>
                                <a:pt x="95927" y="1395053"/>
                              </a:cubicBezTo>
                              <a:cubicBezTo>
                                <a:pt x="95927" y="1065292"/>
                                <a:pt x="208799" y="762089"/>
                                <a:pt x="394704" y="520855"/>
                              </a:cubicBezTo>
                              <a:cubicBezTo>
                                <a:pt x="591676" y="268554"/>
                                <a:pt x="868321" y="84862"/>
                                <a:pt x="1189229" y="9614"/>
                              </a:cubicBezTo>
                              <a:lnTo>
                                <a:pt x="578397" y="9614"/>
                              </a:lnTo>
                              <a:cubicBezTo>
                                <a:pt x="476591" y="89288"/>
                                <a:pt x="385852" y="177814"/>
                                <a:pt x="308391" y="2774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8" name="Freeform: Shape 5"/>
                      <wps:cNvSpPr>
                        <a:spLocks/>
                      </wps:cNvSpPr>
                      <wps:spPr bwMode="auto">
                        <a:xfrm>
                          <a:off x="540011" y="584275"/>
                          <a:ext cx="1084449" cy="1859056"/>
                        </a:xfrm>
                        <a:custGeom>
                          <a:avLst/>
                          <a:gdLst>
                            <a:gd name="T0" fmla="*/ 394704 w 1084449"/>
                            <a:gd name="T1" fmla="*/ 1328660 h 1859055"/>
                            <a:gd name="T2" fmla="*/ 95927 w 1084449"/>
                            <a:gd name="T3" fmla="*/ 381425 h 1859055"/>
                            <a:gd name="T4" fmla="*/ 137977 w 1084449"/>
                            <a:gd name="T5" fmla="*/ 9614 h 1859055"/>
                            <a:gd name="T6" fmla="*/ 9614 w 1084449"/>
                            <a:gd name="T7" fmla="*/ 649218 h 1859055"/>
                            <a:gd name="T8" fmla="*/ 308391 w 1084449"/>
                            <a:gd name="T9" fmla="*/ 1596452 h 1859055"/>
                            <a:gd name="T10" fmla="*/ 538560 w 1084449"/>
                            <a:gd name="T11" fmla="*/ 1850966 h 1859055"/>
                            <a:gd name="T12" fmla="*/ 1080784 w 1084449"/>
                            <a:gd name="T13" fmla="*/ 1850966 h 1859055"/>
                            <a:gd name="T14" fmla="*/ 394704 w 1084449"/>
                            <a:gd name="T15" fmla="*/ 1328660 h 1859055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084449" h="1859055">
                              <a:moveTo>
                                <a:pt x="394704" y="1328659"/>
                              </a:moveTo>
                              <a:cubicBezTo>
                                <a:pt x="206586" y="1067505"/>
                                <a:pt x="95927" y="737744"/>
                                <a:pt x="95927" y="381425"/>
                              </a:cubicBezTo>
                              <a:cubicBezTo>
                                <a:pt x="95927" y="253062"/>
                                <a:pt x="111420" y="129125"/>
                                <a:pt x="137977" y="9614"/>
                              </a:cubicBezTo>
                              <a:cubicBezTo>
                                <a:pt x="56091" y="204372"/>
                                <a:pt x="9614" y="421262"/>
                                <a:pt x="9614" y="649218"/>
                              </a:cubicBezTo>
                              <a:cubicBezTo>
                                <a:pt x="9614" y="1005537"/>
                                <a:pt x="122485" y="1335298"/>
                                <a:pt x="308391" y="1596451"/>
                              </a:cubicBezTo>
                              <a:cubicBezTo>
                                <a:pt x="374786" y="1689404"/>
                                <a:pt x="452246" y="1775717"/>
                                <a:pt x="538560" y="1850965"/>
                              </a:cubicBezTo>
                              <a:lnTo>
                                <a:pt x="1080784" y="1850965"/>
                              </a:lnTo>
                              <a:cubicBezTo>
                                <a:pt x="806352" y="1753586"/>
                                <a:pt x="569544" y="1569893"/>
                                <a:pt x="394704" y="1328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6CB358" id="Group 82" o:spid="_x0000_s1026" alt="&quot;&quot;" style="position:absolute;margin-left:148.65pt;margin-top:-311.55pt;width:133.45pt;height:145.8pt;rotation:180;z-index:251664384" coordsize="22463,244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">
              <v:shape id="Freeform: Shape 2" o:spid="_x0000_s1027" style="position:absolute;top:44;width:18147;height:24345;visibility:visible;mso-wrap-style:square;v-text-anchor:middle" coordsize="1814792,2434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" path="m697907,947995v,-354106,119511,-679441,318696,-938381l233143,9614c106993,18467,9614,122485,9614,248636r,1936516c9614,2317942,118059,2426387,250849,2426387r827722,c992258,2351139,917010,2267039,848402,2171873,660284,1910720,549626,1580959,549626,1224640v,-227956,46476,-444846,128363,-639604c651431,704547,635939,828484,635939,956847v,356319,112871,686081,298777,947234c1107342,2145315,1346364,2329008,1620796,2426387r199184,c1171524,2247121,697907,1651780,697907,947995xe" fillcolor="#7030a0 [3209]" stroked="f" strokeweight=".15325mm">
                <v:stroke endcap="round"/>
                <v:path arrowok="t" o:connecttype="custom" o:connectlocs="697907,947995;1016603,9614;233143,9614;9614,248636;9614,2185152;250849,2426387;1078571,2426387;848402,2171873;549626,1224640;677989,585036;635939,956847;934716,1904081;1620796,2426387;1819980,2426387;697907,947995" o:connectangles="0,0,0,0,0,0,0,0,0,0,0,0,0,0,0"/>
              </v:shape>
              <v:shape id="Freeform: Shape 3" o:spid="_x0000_s1028" style="position:absolute;left:7458;top:22;width:7967;height:21910;visibility:visible;mso-wrap-style:square;v-text-anchor:middle" coordsize="796738,21910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" path="m9614,950208v,522306,270006,982644,681654,1246010c421262,1928426,255275,1556614,255275,1147179v,-343040,117298,-659522,312056,-909609c633726,153470,706760,78222,788647,9614r-444845,c334949,18467,328309,29533,319457,38385,124699,290686,9614,607168,9614,950208xe" fillcolor="#ab73d5 [1945]" stroked="f" strokeweight=".15325mm">
                <v:stroke endcap="round"/>
                <v:path arrowok="t" o:connecttype="custom" o:connectlocs="9614,950208;691268,2196218;255275,1147179;567331,237570;788647,9614;343802,9614;319457,38385;9614,950208" o:connectangles="0,0,0,0,0,0,0,0"/>
              </v:shape>
              <v:shape id="Freeform: Shape 4" o:spid="_x0000_s1029" style="position:absolute;left:10512;width:11951;height:17646;visibility:visible;mso-wrap-style:square;v-text-anchor:middle" coordsize="1195107,1726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" path="m308391,277407c120272,518641,9614,819631,9614,1149393v,210250,46477,409434,128364,588701c111420,1627435,95927,1514564,95927,1395053v,-329761,112872,-632964,298777,-874198c591676,268554,868321,84862,1189229,9614r-610832,c476591,89288,385852,177814,308391,277407xe" fillcolor="#7030a0 [3209]" stroked="f" strokeweight=".15325mm">
                <v:stroke endcap="round"/>
                <v:path arrowok="t" o:connecttype="custom" o:connectlocs="308400,283579;9614,1174967;137982,1776766;95930,1426093;394715,532444;1189262,9828;578413,9828;308400,283579" o:connectangles="0,0,0,0,0,0,0,0"/>
              </v:shape>
              <v:shape id="Freeform: Shape 5" o:spid="_x0000_s1030" style="position:absolute;left:5400;top:5842;width:10844;height:18591;visibility:visible;mso-wrap-style:square;v-text-anchor:middle" coordsize="1084449,18590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" path="m394704,1328659c206586,1067505,95927,737744,95927,381425v,-128363,15493,-252300,42050,-371811c56091,204372,9614,421262,9614,649218v,356319,112871,686080,298777,947233c374786,1689404,452246,1775717,538560,1850965r542224,c806352,1753586,569544,1569893,394704,1328659xe" fillcolor="#37184f [1609]" stroked="f" strokeweight=".15325mm">
                <v:stroke endcap="round"/>
                <v:path arrowok="t" o:connecttype="custom" o:connectlocs="394704,1328661;95927,381425;137977,9614;9614,649218;308391,1596453;538560,1850967;1080784,1850967;394704,1328661" o:connectangles="0,0,0,0,0,0,0,0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ED41A9" w14:textId="77777777" w:rsidR="00A25638" w:rsidRDefault="00A25638" w:rsidP="00B56996">
      <w:pPr>
        <w:spacing w:line="240" w:lineRule="auto"/>
      </w:pPr>
      <w:r>
        <w:separator/>
      </w:r>
    </w:p>
  </w:footnote>
  <w:footnote w:type="continuationSeparator" w:id="0">
    <w:p w14:paraId="1D8D1092" w14:textId="77777777" w:rsidR="00A25638" w:rsidRDefault="00A25638" w:rsidP="00B569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815AB3" w14:textId="77777777" w:rsidR="00B56996" w:rsidRDefault="00116D8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C22A9A5" wp14:editId="476A9902">
              <wp:simplePos x="0" y="0"/>
              <wp:positionH relativeFrom="column">
                <wp:posOffset>1885217</wp:posOffset>
              </wp:positionH>
              <wp:positionV relativeFrom="paragraph">
                <wp:posOffset>4116070</wp:posOffset>
              </wp:positionV>
              <wp:extent cx="1694815" cy="1851660"/>
              <wp:effectExtent l="0" t="0" r="635" b="0"/>
              <wp:wrapNone/>
              <wp:docPr id="72" name="Group 8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10800000">
                        <a:off x="0" y="0"/>
                        <a:ext cx="1694815" cy="1851660"/>
                        <a:chOff x="0" y="0"/>
                        <a:chExt cx="2246359" cy="2443331"/>
                      </a:xfrm>
                    </wpg:grpSpPr>
                    <wps:wsp>
                      <wps:cNvPr id="73" name="Freeform: Shape 2"/>
                      <wps:cNvSpPr>
                        <a:spLocks/>
                      </wps:cNvSpPr>
                      <wps:spPr bwMode="auto">
                        <a:xfrm>
                          <a:off x="0" y="4426"/>
                          <a:ext cx="1814792" cy="2434478"/>
                        </a:xfrm>
                        <a:custGeom>
                          <a:avLst/>
                          <a:gdLst>
                            <a:gd name="T0" fmla="*/ 697907 w 1814792"/>
                            <a:gd name="T1" fmla="*/ 947995 h 2434478"/>
                            <a:gd name="T2" fmla="*/ 1016603 w 1814792"/>
                            <a:gd name="T3" fmla="*/ 9614 h 2434478"/>
                            <a:gd name="T4" fmla="*/ 233143 w 1814792"/>
                            <a:gd name="T5" fmla="*/ 9614 h 2434478"/>
                            <a:gd name="T6" fmla="*/ 9614 w 1814792"/>
                            <a:gd name="T7" fmla="*/ 248636 h 2434478"/>
                            <a:gd name="T8" fmla="*/ 9614 w 1814792"/>
                            <a:gd name="T9" fmla="*/ 2185152 h 2434478"/>
                            <a:gd name="T10" fmla="*/ 250849 w 1814792"/>
                            <a:gd name="T11" fmla="*/ 2426387 h 2434478"/>
                            <a:gd name="T12" fmla="*/ 1078571 w 1814792"/>
                            <a:gd name="T13" fmla="*/ 2426387 h 2434478"/>
                            <a:gd name="T14" fmla="*/ 848402 w 1814792"/>
                            <a:gd name="T15" fmla="*/ 2171873 h 2434478"/>
                            <a:gd name="T16" fmla="*/ 549626 w 1814792"/>
                            <a:gd name="T17" fmla="*/ 1224640 h 2434478"/>
                            <a:gd name="T18" fmla="*/ 677989 w 1814792"/>
                            <a:gd name="T19" fmla="*/ 585036 h 2434478"/>
                            <a:gd name="T20" fmla="*/ 635939 w 1814792"/>
                            <a:gd name="T21" fmla="*/ 956847 h 2434478"/>
                            <a:gd name="T22" fmla="*/ 934716 w 1814792"/>
                            <a:gd name="T23" fmla="*/ 1904081 h 2434478"/>
                            <a:gd name="T24" fmla="*/ 1620796 w 1814792"/>
                            <a:gd name="T25" fmla="*/ 2426387 h 2434478"/>
                            <a:gd name="T26" fmla="*/ 1819980 w 1814792"/>
                            <a:gd name="T27" fmla="*/ 2426387 h 2434478"/>
                            <a:gd name="T28" fmla="*/ 697907 w 1814792"/>
                            <a:gd name="T29" fmla="*/ 947995 h 2434478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1814792" h="2434478">
                              <a:moveTo>
                                <a:pt x="697907" y="947995"/>
                              </a:moveTo>
                              <a:cubicBezTo>
                                <a:pt x="697907" y="593889"/>
                                <a:pt x="817418" y="268554"/>
                                <a:pt x="1016603" y="9614"/>
                              </a:cubicBezTo>
                              <a:lnTo>
                                <a:pt x="233143" y="9614"/>
                              </a:lnTo>
                              <a:cubicBezTo>
                                <a:pt x="106993" y="18467"/>
                                <a:pt x="9614" y="122485"/>
                                <a:pt x="9614" y="248636"/>
                              </a:cubicBezTo>
                              <a:lnTo>
                                <a:pt x="9614" y="2185152"/>
                              </a:lnTo>
                              <a:cubicBezTo>
                                <a:pt x="9614" y="2317942"/>
                                <a:pt x="118059" y="2426387"/>
                                <a:pt x="250849" y="2426387"/>
                              </a:cubicBezTo>
                              <a:lnTo>
                                <a:pt x="1078571" y="2426387"/>
                              </a:lnTo>
                              <a:cubicBezTo>
                                <a:pt x="992258" y="2351139"/>
                                <a:pt x="917010" y="2267039"/>
                                <a:pt x="848402" y="2171873"/>
                              </a:cubicBezTo>
                              <a:cubicBezTo>
                                <a:pt x="660284" y="1910720"/>
                                <a:pt x="549626" y="1580959"/>
                                <a:pt x="549626" y="1224640"/>
                              </a:cubicBezTo>
                              <a:cubicBezTo>
                                <a:pt x="549626" y="996684"/>
                                <a:pt x="596102" y="779794"/>
                                <a:pt x="677989" y="585036"/>
                              </a:cubicBezTo>
                              <a:cubicBezTo>
                                <a:pt x="651431" y="704547"/>
                                <a:pt x="635939" y="828484"/>
                                <a:pt x="635939" y="956847"/>
                              </a:cubicBezTo>
                              <a:cubicBezTo>
                                <a:pt x="635939" y="1313166"/>
                                <a:pt x="748810" y="1642928"/>
                                <a:pt x="934716" y="1904081"/>
                              </a:cubicBezTo>
                              <a:cubicBezTo>
                                <a:pt x="1107342" y="2145315"/>
                                <a:pt x="1346364" y="2329008"/>
                                <a:pt x="1620796" y="2426387"/>
                              </a:cubicBezTo>
                              <a:lnTo>
                                <a:pt x="1819980" y="2426387"/>
                              </a:lnTo>
                              <a:cubicBezTo>
                                <a:pt x="1171524" y="2247121"/>
                                <a:pt x="697907" y="1651780"/>
                                <a:pt x="697907" y="94799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74" name="Freeform: Shape 3"/>
                      <wps:cNvSpPr>
                        <a:spLocks/>
                      </wps:cNvSpPr>
                      <wps:spPr bwMode="auto">
                        <a:xfrm>
                          <a:off x="745835" y="2213"/>
                          <a:ext cx="796738" cy="2191030"/>
                        </a:xfrm>
                        <a:custGeom>
                          <a:avLst/>
                          <a:gdLst>
                            <a:gd name="T0" fmla="*/ 9614 w 796738"/>
                            <a:gd name="T1" fmla="*/ 950208 h 2191030"/>
                            <a:gd name="T2" fmla="*/ 691268 w 796738"/>
                            <a:gd name="T3" fmla="*/ 2196218 h 2191030"/>
                            <a:gd name="T4" fmla="*/ 255275 w 796738"/>
                            <a:gd name="T5" fmla="*/ 1147179 h 2191030"/>
                            <a:gd name="T6" fmla="*/ 567331 w 796738"/>
                            <a:gd name="T7" fmla="*/ 237570 h 2191030"/>
                            <a:gd name="T8" fmla="*/ 788647 w 796738"/>
                            <a:gd name="T9" fmla="*/ 9614 h 2191030"/>
                            <a:gd name="T10" fmla="*/ 343802 w 796738"/>
                            <a:gd name="T11" fmla="*/ 9614 h 2191030"/>
                            <a:gd name="T12" fmla="*/ 319457 w 796738"/>
                            <a:gd name="T13" fmla="*/ 38385 h 2191030"/>
                            <a:gd name="T14" fmla="*/ 9614 w 796738"/>
                            <a:gd name="T15" fmla="*/ 950208 h 2191030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796738" h="2191030">
                              <a:moveTo>
                                <a:pt x="9614" y="950208"/>
                              </a:moveTo>
                              <a:cubicBezTo>
                                <a:pt x="9614" y="1472514"/>
                                <a:pt x="279620" y="1932852"/>
                                <a:pt x="691268" y="2196218"/>
                              </a:cubicBezTo>
                              <a:cubicBezTo>
                                <a:pt x="421262" y="1928426"/>
                                <a:pt x="255275" y="1556614"/>
                                <a:pt x="255275" y="1147179"/>
                              </a:cubicBezTo>
                              <a:cubicBezTo>
                                <a:pt x="255275" y="804139"/>
                                <a:pt x="372573" y="487657"/>
                                <a:pt x="567331" y="237570"/>
                              </a:cubicBezTo>
                              <a:cubicBezTo>
                                <a:pt x="633726" y="153470"/>
                                <a:pt x="706760" y="78222"/>
                                <a:pt x="788647" y="9614"/>
                              </a:cubicBezTo>
                              <a:lnTo>
                                <a:pt x="343802" y="9614"/>
                              </a:lnTo>
                              <a:cubicBezTo>
                                <a:pt x="334949" y="18467"/>
                                <a:pt x="328309" y="29533"/>
                                <a:pt x="319457" y="38385"/>
                              </a:cubicBezTo>
                              <a:cubicBezTo>
                                <a:pt x="124699" y="290686"/>
                                <a:pt x="9614" y="607168"/>
                                <a:pt x="9614" y="9502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75" name="Freeform: Shape 4"/>
                      <wps:cNvSpPr>
                        <a:spLocks/>
                      </wps:cNvSpPr>
                      <wps:spPr bwMode="auto">
                        <a:xfrm>
                          <a:off x="1051219" y="0"/>
                          <a:ext cx="1195140" cy="1764675"/>
                        </a:xfrm>
                        <a:custGeom>
                          <a:avLst/>
                          <a:gdLst>
                            <a:gd name="T0" fmla="*/ 308391 w 1195107"/>
                            <a:gd name="T1" fmla="*/ 277407 h 1726266"/>
                            <a:gd name="T2" fmla="*/ 9614 w 1195107"/>
                            <a:gd name="T3" fmla="*/ 1149393 h 1726266"/>
                            <a:gd name="T4" fmla="*/ 137978 w 1195107"/>
                            <a:gd name="T5" fmla="*/ 1738094 h 1726266"/>
                            <a:gd name="T6" fmla="*/ 95927 w 1195107"/>
                            <a:gd name="T7" fmla="*/ 1395053 h 1726266"/>
                            <a:gd name="T8" fmla="*/ 394704 w 1195107"/>
                            <a:gd name="T9" fmla="*/ 520855 h 1726266"/>
                            <a:gd name="T10" fmla="*/ 1189229 w 1195107"/>
                            <a:gd name="T11" fmla="*/ 9614 h 1726266"/>
                            <a:gd name="T12" fmla="*/ 578397 w 1195107"/>
                            <a:gd name="T13" fmla="*/ 9614 h 1726266"/>
                            <a:gd name="T14" fmla="*/ 308391 w 1195107"/>
                            <a:gd name="T15" fmla="*/ 277407 h 172626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195107" h="1726266">
                              <a:moveTo>
                                <a:pt x="308391" y="277407"/>
                              </a:moveTo>
                              <a:cubicBezTo>
                                <a:pt x="120272" y="518641"/>
                                <a:pt x="9614" y="819631"/>
                                <a:pt x="9614" y="1149393"/>
                              </a:cubicBezTo>
                              <a:cubicBezTo>
                                <a:pt x="9614" y="1359643"/>
                                <a:pt x="56091" y="1558827"/>
                                <a:pt x="137978" y="1738094"/>
                              </a:cubicBezTo>
                              <a:cubicBezTo>
                                <a:pt x="111420" y="1627435"/>
                                <a:pt x="95927" y="1514564"/>
                                <a:pt x="95927" y="1395053"/>
                              </a:cubicBezTo>
                              <a:cubicBezTo>
                                <a:pt x="95927" y="1065292"/>
                                <a:pt x="208799" y="762089"/>
                                <a:pt x="394704" y="520855"/>
                              </a:cubicBezTo>
                              <a:cubicBezTo>
                                <a:pt x="591676" y="268554"/>
                                <a:pt x="868321" y="84862"/>
                                <a:pt x="1189229" y="9614"/>
                              </a:cubicBezTo>
                              <a:lnTo>
                                <a:pt x="578397" y="9614"/>
                              </a:lnTo>
                              <a:cubicBezTo>
                                <a:pt x="476591" y="89288"/>
                                <a:pt x="385852" y="177814"/>
                                <a:pt x="308391" y="2774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77" name="Freeform: Shape 5"/>
                      <wps:cNvSpPr>
                        <a:spLocks/>
                      </wps:cNvSpPr>
                      <wps:spPr bwMode="auto">
                        <a:xfrm>
                          <a:off x="540011" y="584275"/>
                          <a:ext cx="1084449" cy="1859056"/>
                        </a:xfrm>
                        <a:custGeom>
                          <a:avLst/>
                          <a:gdLst>
                            <a:gd name="T0" fmla="*/ 394704 w 1084449"/>
                            <a:gd name="T1" fmla="*/ 1328660 h 1859055"/>
                            <a:gd name="T2" fmla="*/ 95927 w 1084449"/>
                            <a:gd name="T3" fmla="*/ 381425 h 1859055"/>
                            <a:gd name="T4" fmla="*/ 137977 w 1084449"/>
                            <a:gd name="T5" fmla="*/ 9614 h 1859055"/>
                            <a:gd name="T6" fmla="*/ 9614 w 1084449"/>
                            <a:gd name="T7" fmla="*/ 649218 h 1859055"/>
                            <a:gd name="T8" fmla="*/ 308391 w 1084449"/>
                            <a:gd name="T9" fmla="*/ 1596452 h 1859055"/>
                            <a:gd name="T10" fmla="*/ 538560 w 1084449"/>
                            <a:gd name="T11" fmla="*/ 1850966 h 1859055"/>
                            <a:gd name="T12" fmla="*/ 1080784 w 1084449"/>
                            <a:gd name="T13" fmla="*/ 1850966 h 1859055"/>
                            <a:gd name="T14" fmla="*/ 394704 w 1084449"/>
                            <a:gd name="T15" fmla="*/ 1328660 h 1859055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084449" h="1859055">
                              <a:moveTo>
                                <a:pt x="394704" y="1328659"/>
                              </a:moveTo>
                              <a:cubicBezTo>
                                <a:pt x="206586" y="1067505"/>
                                <a:pt x="95927" y="737744"/>
                                <a:pt x="95927" y="381425"/>
                              </a:cubicBezTo>
                              <a:cubicBezTo>
                                <a:pt x="95927" y="253062"/>
                                <a:pt x="111420" y="129125"/>
                                <a:pt x="137977" y="9614"/>
                              </a:cubicBezTo>
                              <a:cubicBezTo>
                                <a:pt x="56091" y="204372"/>
                                <a:pt x="9614" y="421262"/>
                                <a:pt x="9614" y="649218"/>
                              </a:cubicBezTo>
                              <a:cubicBezTo>
                                <a:pt x="9614" y="1005537"/>
                                <a:pt x="122485" y="1335298"/>
                                <a:pt x="308391" y="1596451"/>
                              </a:cubicBezTo>
                              <a:cubicBezTo>
                                <a:pt x="374786" y="1689404"/>
                                <a:pt x="452246" y="1775717"/>
                                <a:pt x="538560" y="1850965"/>
                              </a:cubicBezTo>
                              <a:lnTo>
                                <a:pt x="1080784" y="1850965"/>
                              </a:lnTo>
                              <a:cubicBezTo>
                                <a:pt x="806352" y="1753586"/>
                                <a:pt x="569544" y="1569893"/>
                                <a:pt x="394704" y="1328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5C7C4B" id="Group 82" o:spid="_x0000_s1026" alt="&quot;&quot;" style="position:absolute;margin-left:148.45pt;margin-top:324.1pt;width:133.45pt;height:145.8pt;rotation:180;z-index:251662336" coordsize="22463,244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">
              <v:shape id="Freeform: Shape 2" o:spid="_x0000_s1027" style="position:absolute;top:44;width:18147;height:24345;visibility:visible;mso-wrap-style:square;v-text-anchor:middle" coordsize="1814792,2434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" path="m697907,947995v,-354106,119511,-679441,318696,-938381l233143,9614c106993,18467,9614,122485,9614,248636r,1936516c9614,2317942,118059,2426387,250849,2426387r827722,c992258,2351139,917010,2267039,848402,2171873,660284,1910720,549626,1580959,549626,1224640v,-227956,46476,-444846,128363,-639604c651431,704547,635939,828484,635939,956847v,356319,112871,686081,298777,947234c1107342,2145315,1346364,2329008,1620796,2426387r199184,c1171524,2247121,697907,1651780,697907,947995xe" fillcolor="#7030a0 [3209]" stroked="f" strokeweight=".15325mm">
                <v:stroke endcap="round"/>
                <v:path arrowok="t" o:connecttype="custom" o:connectlocs="697907,947995;1016603,9614;233143,9614;9614,248636;9614,2185152;250849,2426387;1078571,2426387;848402,2171873;549626,1224640;677989,585036;635939,956847;934716,1904081;1620796,2426387;1819980,2426387;697907,947995" o:connectangles="0,0,0,0,0,0,0,0,0,0,0,0,0,0,0"/>
              </v:shape>
              <v:shape id="Freeform: Shape 3" o:spid="_x0000_s1028" style="position:absolute;left:7458;top:22;width:7967;height:21910;visibility:visible;mso-wrap-style:square;v-text-anchor:middle" coordsize="796738,21910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" path="m9614,950208v,522306,270006,982644,681654,1246010c421262,1928426,255275,1556614,255275,1147179v,-343040,117298,-659522,312056,-909609c633726,153470,706760,78222,788647,9614r-444845,c334949,18467,328309,29533,319457,38385,124699,290686,9614,607168,9614,950208xe" fillcolor="#ab73d5 [1945]" stroked="f" strokeweight=".15325mm">
                <v:stroke endcap="round"/>
                <v:path arrowok="t" o:connecttype="custom" o:connectlocs="9614,950208;691268,2196218;255275,1147179;567331,237570;788647,9614;343802,9614;319457,38385;9614,950208" o:connectangles="0,0,0,0,0,0,0,0"/>
              </v:shape>
              <v:shape id="Freeform: Shape 4" o:spid="_x0000_s1029" style="position:absolute;left:10512;width:11951;height:17646;visibility:visible;mso-wrap-style:square;v-text-anchor:middle" coordsize="1195107,1726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" path="m308391,277407c120272,518641,9614,819631,9614,1149393v,210250,46477,409434,128364,588701c111420,1627435,95927,1514564,95927,1395053v,-329761,112872,-632964,298777,-874198c591676,268554,868321,84862,1189229,9614r-610832,c476591,89288,385852,177814,308391,277407xe" fillcolor="#7030a0 [3209]" stroked="f" strokeweight=".15325mm">
                <v:stroke endcap="round"/>
                <v:path arrowok="t" o:connecttype="custom" o:connectlocs="308400,283579;9614,1174967;137982,1776766;95930,1426093;394715,532444;1189262,9828;578413,9828;308400,283579" o:connectangles="0,0,0,0,0,0,0,0"/>
              </v:shape>
              <v:shape id="Freeform: Shape 5" o:spid="_x0000_s1030" style="position:absolute;left:5400;top:5842;width:10844;height:18591;visibility:visible;mso-wrap-style:square;v-text-anchor:middle" coordsize="1084449,18590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" path="m394704,1328659c206586,1067505,95927,737744,95927,381425v,-128363,15493,-252300,42050,-371811c56091,204372,9614,421262,9614,649218v,356319,112871,686080,298777,947233c374786,1689404,452246,1775717,538560,1850965r542224,c806352,1753586,569544,1569893,394704,1328659xe" fillcolor="#37184f [1609]" stroked="f" strokeweight=".15325mm">
                <v:stroke endcap="round"/>
                <v:path arrowok="t" o:connecttype="custom" o:connectlocs="394704,1328661;95927,381425;137977,9614;9614,649218;308391,1596453;538560,1850967;1080784,1850967;394704,1328661" o:connectangles="0,0,0,0,0,0,0,0"/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0CCE042" wp14:editId="5F7CC3BB">
              <wp:simplePos x="0" y="0"/>
              <wp:positionH relativeFrom="column">
                <wp:posOffset>5719787</wp:posOffset>
              </wp:positionH>
              <wp:positionV relativeFrom="paragraph">
                <wp:posOffset>4116070</wp:posOffset>
              </wp:positionV>
              <wp:extent cx="1694815" cy="1851660"/>
              <wp:effectExtent l="0" t="0" r="635" b="0"/>
              <wp:wrapNone/>
              <wp:docPr id="78" name="Group 8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10800000">
                        <a:off x="0" y="0"/>
                        <a:ext cx="1694815" cy="1851660"/>
                        <a:chOff x="0" y="0"/>
                        <a:chExt cx="2246359" cy="2443331"/>
                      </a:xfrm>
                    </wpg:grpSpPr>
                    <wps:wsp>
                      <wps:cNvPr id="79" name="Freeform: Shape 2"/>
                      <wps:cNvSpPr>
                        <a:spLocks/>
                      </wps:cNvSpPr>
                      <wps:spPr bwMode="auto">
                        <a:xfrm>
                          <a:off x="0" y="4426"/>
                          <a:ext cx="1814792" cy="2434478"/>
                        </a:xfrm>
                        <a:custGeom>
                          <a:avLst/>
                          <a:gdLst>
                            <a:gd name="T0" fmla="*/ 697907 w 1814792"/>
                            <a:gd name="T1" fmla="*/ 947995 h 2434478"/>
                            <a:gd name="T2" fmla="*/ 1016603 w 1814792"/>
                            <a:gd name="T3" fmla="*/ 9614 h 2434478"/>
                            <a:gd name="T4" fmla="*/ 233143 w 1814792"/>
                            <a:gd name="T5" fmla="*/ 9614 h 2434478"/>
                            <a:gd name="T6" fmla="*/ 9614 w 1814792"/>
                            <a:gd name="T7" fmla="*/ 248636 h 2434478"/>
                            <a:gd name="T8" fmla="*/ 9614 w 1814792"/>
                            <a:gd name="T9" fmla="*/ 2185152 h 2434478"/>
                            <a:gd name="T10" fmla="*/ 250849 w 1814792"/>
                            <a:gd name="T11" fmla="*/ 2426387 h 2434478"/>
                            <a:gd name="T12" fmla="*/ 1078571 w 1814792"/>
                            <a:gd name="T13" fmla="*/ 2426387 h 2434478"/>
                            <a:gd name="T14" fmla="*/ 848402 w 1814792"/>
                            <a:gd name="T15" fmla="*/ 2171873 h 2434478"/>
                            <a:gd name="T16" fmla="*/ 549626 w 1814792"/>
                            <a:gd name="T17" fmla="*/ 1224640 h 2434478"/>
                            <a:gd name="T18" fmla="*/ 677989 w 1814792"/>
                            <a:gd name="T19" fmla="*/ 585036 h 2434478"/>
                            <a:gd name="T20" fmla="*/ 635939 w 1814792"/>
                            <a:gd name="T21" fmla="*/ 956847 h 2434478"/>
                            <a:gd name="T22" fmla="*/ 934716 w 1814792"/>
                            <a:gd name="T23" fmla="*/ 1904081 h 2434478"/>
                            <a:gd name="T24" fmla="*/ 1620796 w 1814792"/>
                            <a:gd name="T25" fmla="*/ 2426387 h 2434478"/>
                            <a:gd name="T26" fmla="*/ 1819980 w 1814792"/>
                            <a:gd name="T27" fmla="*/ 2426387 h 2434478"/>
                            <a:gd name="T28" fmla="*/ 697907 w 1814792"/>
                            <a:gd name="T29" fmla="*/ 947995 h 2434478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1814792" h="2434478">
                              <a:moveTo>
                                <a:pt x="697907" y="947995"/>
                              </a:moveTo>
                              <a:cubicBezTo>
                                <a:pt x="697907" y="593889"/>
                                <a:pt x="817418" y="268554"/>
                                <a:pt x="1016603" y="9614"/>
                              </a:cubicBezTo>
                              <a:lnTo>
                                <a:pt x="233143" y="9614"/>
                              </a:lnTo>
                              <a:cubicBezTo>
                                <a:pt x="106993" y="18467"/>
                                <a:pt x="9614" y="122485"/>
                                <a:pt x="9614" y="248636"/>
                              </a:cubicBezTo>
                              <a:lnTo>
                                <a:pt x="9614" y="2185152"/>
                              </a:lnTo>
                              <a:cubicBezTo>
                                <a:pt x="9614" y="2317942"/>
                                <a:pt x="118059" y="2426387"/>
                                <a:pt x="250849" y="2426387"/>
                              </a:cubicBezTo>
                              <a:lnTo>
                                <a:pt x="1078571" y="2426387"/>
                              </a:lnTo>
                              <a:cubicBezTo>
                                <a:pt x="992258" y="2351139"/>
                                <a:pt x="917010" y="2267039"/>
                                <a:pt x="848402" y="2171873"/>
                              </a:cubicBezTo>
                              <a:cubicBezTo>
                                <a:pt x="660284" y="1910720"/>
                                <a:pt x="549626" y="1580959"/>
                                <a:pt x="549626" y="1224640"/>
                              </a:cubicBezTo>
                              <a:cubicBezTo>
                                <a:pt x="549626" y="996684"/>
                                <a:pt x="596102" y="779794"/>
                                <a:pt x="677989" y="585036"/>
                              </a:cubicBezTo>
                              <a:cubicBezTo>
                                <a:pt x="651431" y="704547"/>
                                <a:pt x="635939" y="828484"/>
                                <a:pt x="635939" y="956847"/>
                              </a:cubicBezTo>
                              <a:cubicBezTo>
                                <a:pt x="635939" y="1313166"/>
                                <a:pt x="748810" y="1642928"/>
                                <a:pt x="934716" y="1904081"/>
                              </a:cubicBezTo>
                              <a:cubicBezTo>
                                <a:pt x="1107342" y="2145315"/>
                                <a:pt x="1346364" y="2329008"/>
                                <a:pt x="1620796" y="2426387"/>
                              </a:cubicBezTo>
                              <a:lnTo>
                                <a:pt x="1819980" y="2426387"/>
                              </a:lnTo>
                              <a:cubicBezTo>
                                <a:pt x="1171524" y="2247121"/>
                                <a:pt x="697907" y="1651780"/>
                                <a:pt x="697907" y="94799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0" name="Freeform: Shape 3"/>
                      <wps:cNvSpPr>
                        <a:spLocks/>
                      </wps:cNvSpPr>
                      <wps:spPr bwMode="auto">
                        <a:xfrm>
                          <a:off x="745835" y="2213"/>
                          <a:ext cx="796738" cy="2191030"/>
                        </a:xfrm>
                        <a:custGeom>
                          <a:avLst/>
                          <a:gdLst>
                            <a:gd name="T0" fmla="*/ 9614 w 796738"/>
                            <a:gd name="T1" fmla="*/ 950208 h 2191030"/>
                            <a:gd name="T2" fmla="*/ 691268 w 796738"/>
                            <a:gd name="T3" fmla="*/ 2196218 h 2191030"/>
                            <a:gd name="T4" fmla="*/ 255275 w 796738"/>
                            <a:gd name="T5" fmla="*/ 1147179 h 2191030"/>
                            <a:gd name="T6" fmla="*/ 567331 w 796738"/>
                            <a:gd name="T7" fmla="*/ 237570 h 2191030"/>
                            <a:gd name="T8" fmla="*/ 788647 w 796738"/>
                            <a:gd name="T9" fmla="*/ 9614 h 2191030"/>
                            <a:gd name="T10" fmla="*/ 343802 w 796738"/>
                            <a:gd name="T11" fmla="*/ 9614 h 2191030"/>
                            <a:gd name="T12" fmla="*/ 319457 w 796738"/>
                            <a:gd name="T13" fmla="*/ 38385 h 2191030"/>
                            <a:gd name="T14" fmla="*/ 9614 w 796738"/>
                            <a:gd name="T15" fmla="*/ 950208 h 2191030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796738" h="2191030">
                              <a:moveTo>
                                <a:pt x="9614" y="950208"/>
                              </a:moveTo>
                              <a:cubicBezTo>
                                <a:pt x="9614" y="1472514"/>
                                <a:pt x="279620" y="1932852"/>
                                <a:pt x="691268" y="2196218"/>
                              </a:cubicBezTo>
                              <a:cubicBezTo>
                                <a:pt x="421262" y="1928426"/>
                                <a:pt x="255275" y="1556614"/>
                                <a:pt x="255275" y="1147179"/>
                              </a:cubicBezTo>
                              <a:cubicBezTo>
                                <a:pt x="255275" y="804139"/>
                                <a:pt x="372573" y="487657"/>
                                <a:pt x="567331" y="237570"/>
                              </a:cubicBezTo>
                              <a:cubicBezTo>
                                <a:pt x="633726" y="153470"/>
                                <a:pt x="706760" y="78222"/>
                                <a:pt x="788647" y="9614"/>
                              </a:cubicBezTo>
                              <a:lnTo>
                                <a:pt x="343802" y="9614"/>
                              </a:lnTo>
                              <a:cubicBezTo>
                                <a:pt x="334949" y="18467"/>
                                <a:pt x="328309" y="29533"/>
                                <a:pt x="319457" y="38385"/>
                              </a:cubicBezTo>
                              <a:cubicBezTo>
                                <a:pt x="124699" y="290686"/>
                                <a:pt x="9614" y="607168"/>
                                <a:pt x="9614" y="9502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1" name="Freeform: Shape 4"/>
                      <wps:cNvSpPr>
                        <a:spLocks/>
                      </wps:cNvSpPr>
                      <wps:spPr bwMode="auto">
                        <a:xfrm>
                          <a:off x="1051219" y="0"/>
                          <a:ext cx="1195140" cy="1764675"/>
                        </a:xfrm>
                        <a:custGeom>
                          <a:avLst/>
                          <a:gdLst>
                            <a:gd name="T0" fmla="*/ 308391 w 1195107"/>
                            <a:gd name="T1" fmla="*/ 277407 h 1726266"/>
                            <a:gd name="T2" fmla="*/ 9614 w 1195107"/>
                            <a:gd name="T3" fmla="*/ 1149393 h 1726266"/>
                            <a:gd name="T4" fmla="*/ 137978 w 1195107"/>
                            <a:gd name="T5" fmla="*/ 1738094 h 1726266"/>
                            <a:gd name="T6" fmla="*/ 95927 w 1195107"/>
                            <a:gd name="T7" fmla="*/ 1395053 h 1726266"/>
                            <a:gd name="T8" fmla="*/ 394704 w 1195107"/>
                            <a:gd name="T9" fmla="*/ 520855 h 1726266"/>
                            <a:gd name="T10" fmla="*/ 1189229 w 1195107"/>
                            <a:gd name="T11" fmla="*/ 9614 h 1726266"/>
                            <a:gd name="T12" fmla="*/ 578397 w 1195107"/>
                            <a:gd name="T13" fmla="*/ 9614 h 1726266"/>
                            <a:gd name="T14" fmla="*/ 308391 w 1195107"/>
                            <a:gd name="T15" fmla="*/ 277407 h 172626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195107" h="1726266">
                              <a:moveTo>
                                <a:pt x="308391" y="277407"/>
                              </a:moveTo>
                              <a:cubicBezTo>
                                <a:pt x="120272" y="518641"/>
                                <a:pt x="9614" y="819631"/>
                                <a:pt x="9614" y="1149393"/>
                              </a:cubicBezTo>
                              <a:cubicBezTo>
                                <a:pt x="9614" y="1359643"/>
                                <a:pt x="56091" y="1558827"/>
                                <a:pt x="137978" y="1738094"/>
                              </a:cubicBezTo>
                              <a:cubicBezTo>
                                <a:pt x="111420" y="1627435"/>
                                <a:pt x="95927" y="1514564"/>
                                <a:pt x="95927" y="1395053"/>
                              </a:cubicBezTo>
                              <a:cubicBezTo>
                                <a:pt x="95927" y="1065292"/>
                                <a:pt x="208799" y="762089"/>
                                <a:pt x="394704" y="520855"/>
                              </a:cubicBezTo>
                              <a:cubicBezTo>
                                <a:pt x="591676" y="268554"/>
                                <a:pt x="868321" y="84862"/>
                                <a:pt x="1189229" y="9614"/>
                              </a:cubicBezTo>
                              <a:lnTo>
                                <a:pt x="578397" y="9614"/>
                              </a:lnTo>
                              <a:cubicBezTo>
                                <a:pt x="476591" y="89288"/>
                                <a:pt x="385852" y="177814"/>
                                <a:pt x="308391" y="2774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82" name="Freeform: Shape 5"/>
                      <wps:cNvSpPr>
                        <a:spLocks/>
                      </wps:cNvSpPr>
                      <wps:spPr bwMode="auto">
                        <a:xfrm>
                          <a:off x="540011" y="584275"/>
                          <a:ext cx="1084449" cy="1859056"/>
                        </a:xfrm>
                        <a:custGeom>
                          <a:avLst/>
                          <a:gdLst>
                            <a:gd name="T0" fmla="*/ 394704 w 1084449"/>
                            <a:gd name="T1" fmla="*/ 1328660 h 1859055"/>
                            <a:gd name="T2" fmla="*/ 95927 w 1084449"/>
                            <a:gd name="T3" fmla="*/ 381425 h 1859055"/>
                            <a:gd name="T4" fmla="*/ 137977 w 1084449"/>
                            <a:gd name="T5" fmla="*/ 9614 h 1859055"/>
                            <a:gd name="T6" fmla="*/ 9614 w 1084449"/>
                            <a:gd name="T7" fmla="*/ 649218 h 1859055"/>
                            <a:gd name="T8" fmla="*/ 308391 w 1084449"/>
                            <a:gd name="T9" fmla="*/ 1596452 h 1859055"/>
                            <a:gd name="T10" fmla="*/ 538560 w 1084449"/>
                            <a:gd name="T11" fmla="*/ 1850966 h 1859055"/>
                            <a:gd name="T12" fmla="*/ 1080784 w 1084449"/>
                            <a:gd name="T13" fmla="*/ 1850966 h 1859055"/>
                            <a:gd name="T14" fmla="*/ 394704 w 1084449"/>
                            <a:gd name="T15" fmla="*/ 1328660 h 1859055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084449" h="1859055">
                              <a:moveTo>
                                <a:pt x="394704" y="1328659"/>
                              </a:moveTo>
                              <a:cubicBezTo>
                                <a:pt x="206586" y="1067505"/>
                                <a:pt x="95927" y="737744"/>
                                <a:pt x="95927" y="381425"/>
                              </a:cubicBezTo>
                              <a:cubicBezTo>
                                <a:pt x="95927" y="253062"/>
                                <a:pt x="111420" y="129125"/>
                                <a:pt x="137977" y="9614"/>
                              </a:cubicBezTo>
                              <a:cubicBezTo>
                                <a:pt x="56091" y="204372"/>
                                <a:pt x="9614" y="421262"/>
                                <a:pt x="9614" y="649218"/>
                              </a:cubicBezTo>
                              <a:cubicBezTo>
                                <a:pt x="9614" y="1005537"/>
                                <a:pt x="122485" y="1335298"/>
                                <a:pt x="308391" y="1596451"/>
                              </a:cubicBezTo>
                              <a:cubicBezTo>
                                <a:pt x="374786" y="1689404"/>
                                <a:pt x="452246" y="1775717"/>
                                <a:pt x="538560" y="1850965"/>
                              </a:cubicBezTo>
                              <a:lnTo>
                                <a:pt x="1080784" y="1850965"/>
                              </a:lnTo>
                              <a:cubicBezTo>
                                <a:pt x="806352" y="1753586"/>
                                <a:pt x="569544" y="1569893"/>
                                <a:pt x="394704" y="1328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481434" id="Group 82" o:spid="_x0000_s1026" alt="&quot;&quot;" style="position:absolute;margin-left:450.4pt;margin-top:324.1pt;width:133.45pt;height:145.8pt;rotation:180;z-index:251663360" coordsize="22463,244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">
              <v:shape id="Freeform: Shape 2" o:spid="_x0000_s1027" style="position:absolute;top:44;width:18147;height:24345;visibility:visible;mso-wrap-style:square;v-text-anchor:middle" coordsize="1814792,2434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" path="m697907,947995v,-354106,119511,-679441,318696,-938381l233143,9614c106993,18467,9614,122485,9614,248636r,1936516c9614,2317942,118059,2426387,250849,2426387r827722,c992258,2351139,917010,2267039,848402,2171873,660284,1910720,549626,1580959,549626,1224640v,-227956,46476,-444846,128363,-639604c651431,704547,635939,828484,635939,956847v,356319,112871,686081,298777,947234c1107342,2145315,1346364,2329008,1620796,2426387r199184,c1171524,2247121,697907,1651780,697907,947995xe" fillcolor="#7030a0 [3209]" stroked="f" strokeweight=".15325mm">
                <v:stroke endcap="round"/>
                <v:path arrowok="t" o:connecttype="custom" o:connectlocs="697907,947995;1016603,9614;233143,9614;9614,248636;9614,2185152;250849,2426387;1078571,2426387;848402,2171873;549626,1224640;677989,585036;635939,956847;934716,1904081;1620796,2426387;1819980,2426387;697907,947995" o:connectangles="0,0,0,0,0,0,0,0,0,0,0,0,0,0,0"/>
              </v:shape>
              <v:shape id="Freeform: Shape 3" o:spid="_x0000_s1028" style="position:absolute;left:7458;top:22;width:7967;height:21910;visibility:visible;mso-wrap-style:square;v-text-anchor:middle" coordsize="796738,21910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" path="m9614,950208v,522306,270006,982644,681654,1246010c421262,1928426,255275,1556614,255275,1147179v,-343040,117298,-659522,312056,-909609c633726,153470,706760,78222,788647,9614r-444845,c334949,18467,328309,29533,319457,38385,124699,290686,9614,607168,9614,950208xe" fillcolor="#ab73d5 [1945]" stroked="f" strokeweight=".15325mm">
                <v:stroke endcap="round"/>
                <v:path arrowok="t" o:connecttype="custom" o:connectlocs="9614,950208;691268,2196218;255275,1147179;567331,237570;788647,9614;343802,9614;319457,38385;9614,950208" o:connectangles="0,0,0,0,0,0,0,0"/>
              </v:shape>
              <v:shape id="Freeform: Shape 4" o:spid="_x0000_s1029" style="position:absolute;left:10512;width:11951;height:17646;visibility:visible;mso-wrap-style:square;v-text-anchor:middle" coordsize="1195107,1726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" path="m308391,277407c120272,518641,9614,819631,9614,1149393v,210250,46477,409434,128364,588701c111420,1627435,95927,1514564,95927,1395053v,-329761,112872,-632964,298777,-874198c591676,268554,868321,84862,1189229,9614r-610832,c476591,89288,385852,177814,308391,277407xe" fillcolor="#7030a0 [3209]" stroked="f" strokeweight=".15325mm">
                <v:stroke endcap="round"/>
                <v:path arrowok="t" o:connecttype="custom" o:connectlocs="308400,283579;9614,1174967;137982,1776766;95930,1426093;394715,532444;1189262,9828;578413,9828;308400,283579" o:connectangles="0,0,0,0,0,0,0,0"/>
              </v:shape>
              <v:shape id="Freeform: Shape 5" o:spid="_x0000_s1030" style="position:absolute;left:5400;top:5842;width:10844;height:18591;visibility:visible;mso-wrap-style:square;v-text-anchor:middle" coordsize="1084449,18590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" path="m394704,1328659c206586,1067505,95927,737744,95927,381425v,-128363,15493,-252300,42050,-371811c56091,204372,9614,421262,9614,649218v,356319,112871,686080,298777,947233c374786,1689404,452246,1775717,538560,1850965r542224,c806352,1753586,569544,1569893,394704,1328659xe" fillcolor="#37184f [1609]" stroked="f" strokeweight=".15325mm">
                <v:stroke endcap="round"/>
                <v:path arrowok="t" o:connecttype="custom" o:connectlocs="394704,1328661;95927,381425;137977,9614;9614,649218;308391,1596453;538560,1850967;1080784,1850967;394704,1328661" o:connectangles="0,0,0,0,0,0,0,0"/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6455AD3" wp14:editId="506DCD40">
              <wp:simplePos x="0" y="0"/>
              <wp:positionH relativeFrom="column">
                <wp:posOffset>5721350</wp:posOffset>
              </wp:positionH>
              <wp:positionV relativeFrom="paragraph">
                <wp:posOffset>2281457</wp:posOffset>
              </wp:positionV>
              <wp:extent cx="1694815" cy="1851660"/>
              <wp:effectExtent l="0" t="0" r="635" b="0"/>
              <wp:wrapNone/>
              <wp:docPr id="67" name="Group 8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10800000">
                        <a:off x="0" y="0"/>
                        <a:ext cx="1694815" cy="1851660"/>
                        <a:chOff x="0" y="0"/>
                        <a:chExt cx="2246359" cy="2443331"/>
                      </a:xfrm>
                    </wpg:grpSpPr>
                    <wps:wsp>
                      <wps:cNvPr id="68" name="Freeform: Shape 2"/>
                      <wps:cNvSpPr>
                        <a:spLocks/>
                      </wps:cNvSpPr>
                      <wps:spPr bwMode="auto">
                        <a:xfrm>
                          <a:off x="0" y="4426"/>
                          <a:ext cx="1814792" cy="2434478"/>
                        </a:xfrm>
                        <a:custGeom>
                          <a:avLst/>
                          <a:gdLst>
                            <a:gd name="T0" fmla="*/ 697907 w 1814792"/>
                            <a:gd name="T1" fmla="*/ 947995 h 2434478"/>
                            <a:gd name="T2" fmla="*/ 1016603 w 1814792"/>
                            <a:gd name="T3" fmla="*/ 9614 h 2434478"/>
                            <a:gd name="T4" fmla="*/ 233143 w 1814792"/>
                            <a:gd name="T5" fmla="*/ 9614 h 2434478"/>
                            <a:gd name="T6" fmla="*/ 9614 w 1814792"/>
                            <a:gd name="T7" fmla="*/ 248636 h 2434478"/>
                            <a:gd name="T8" fmla="*/ 9614 w 1814792"/>
                            <a:gd name="T9" fmla="*/ 2185152 h 2434478"/>
                            <a:gd name="T10" fmla="*/ 250849 w 1814792"/>
                            <a:gd name="T11" fmla="*/ 2426387 h 2434478"/>
                            <a:gd name="T12" fmla="*/ 1078571 w 1814792"/>
                            <a:gd name="T13" fmla="*/ 2426387 h 2434478"/>
                            <a:gd name="T14" fmla="*/ 848402 w 1814792"/>
                            <a:gd name="T15" fmla="*/ 2171873 h 2434478"/>
                            <a:gd name="T16" fmla="*/ 549626 w 1814792"/>
                            <a:gd name="T17" fmla="*/ 1224640 h 2434478"/>
                            <a:gd name="T18" fmla="*/ 677989 w 1814792"/>
                            <a:gd name="T19" fmla="*/ 585036 h 2434478"/>
                            <a:gd name="T20" fmla="*/ 635939 w 1814792"/>
                            <a:gd name="T21" fmla="*/ 956847 h 2434478"/>
                            <a:gd name="T22" fmla="*/ 934716 w 1814792"/>
                            <a:gd name="T23" fmla="*/ 1904081 h 2434478"/>
                            <a:gd name="T24" fmla="*/ 1620796 w 1814792"/>
                            <a:gd name="T25" fmla="*/ 2426387 h 2434478"/>
                            <a:gd name="T26" fmla="*/ 1819980 w 1814792"/>
                            <a:gd name="T27" fmla="*/ 2426387 h 2434478"/>
                            <a:gd name="T28" fmla="*/ 697907 w 1814792"/>
                            <a:gd name="T29" fmla="*/ 947995 h 2434478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1814792" h="2434478">
                              <a:moveTo>
                                <a:pt x="697907" y="947995"/>
                              </a:moveTo>
                              <a:cubicBezTo>
                                <a:pt x="697907" y="593889"/>
                                <a:pt x="817418" y="268554"/>
                                <a:pt x="1016603" y="9614"/>
                              </a:cubicBezTo>
                              <a:lnTo>
                                <a:pt x="233143" y="9614"/>
                              </a:lnTo>
                              <a:cubicBezTo>
                                <a:pt x="106993" y="18467"/>
                                <a:pt x="9614" y="122485"/>
                                <a:pt x="9614" y="248636"/>
                              </a:cubicBezTo>
                              <a:lnTo>
                                <a:pt x="9614" y="2185152"/>
                              </a:lnTo>
                              <a:cubicBezTo>
                                <a:pt x="9614" y="2317942"/>
                                <a:pt x="118059" y="2426387"/>
                                <a:pt x="250849" y="2426387"/>
                              </a:cubicBezTo>
                              <a:lnTo>
                                <a:pt x="1078571" y="2426387"/>
                              </a:lnTo>
                              <a:cubicBezTo>
                                <a:pt x="992258" y="2351139"/>
                                <a:pt x="917010" y="2267039"/>
                                <a:pt x="848402" y="2171873"/>
                              </a:cubicBezTo>
                              <a:cubicBezTo>
                                <a:pt x="660284" y="1910720"/>
                                <a:pt x="549626" y="1580959"/>
                                <a:pt x="549626" y="1224640"/>
                              </a:cubicBezTo>
                              <a:cubicBezTo>
                                <a:pt x="549626" y="996684"/>
                                <a:pt x="596102" y="779794"/>
                                <a:pt x="677989" y="585036"/>
                              </a:cubicBezTo>
                              <a:cubicBezTo>
                                <a:pt x="651431" y="704547"/>
                                <a:pt x="635939" y="828484"/>
                                <a:pt x="635939" y="956847"/>
                              </a:cubicBezTo>
                              <a:cubicBezTo>
                                <a:pt x="635939" y="1313166"/>
                                <a:pt x="748810" y="1642928"/>
                                <a:pt x="934716" y="1904081"/>
                              </a:cubicBezTo>
                              <a:cubicBezTo>
                                <a:pt x="1107342" y="2145315"/>
                                <a:pt x="1346364" y="2329008"/>
                                <a:pt x="1620796" y="2426387"/>
                              </a:cubicBezTo>
                              <a:lnTo>
                                <a:pt x="1819980" y="2426387"/>
                              </a:lnTo>
                              <a:cubicBezTo>
                                <a:pt x="1171524" y="2247121"/>
                                <a:pt x="697907" y="1651780"/>
                                <a:pt x="697907" y="94799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69" name="Freeform: Shape 3"/>
                      <wps:cNvSpPr>
                        <a:spLocks/>
                      </wps:cNvSpPr>
                      <wps:spPr bwMode="auto">
                        <a:xfrm>
                          <a:off x="745835" y="2213"/>
                          <a:ext cx="796738" cy="2191030"/>
                        </a:xfrm>
                        <a:custGeom>
                          <a:avLst/>
                          <a:gdLst>
                            <a:gd name="T0" fmla="*/ 9614 w 796738"/>
                            <a:gd name="T1" fmla="*/ 950208 h 2191030"/>
                            <a:gd name="T2" fmla="*/ 691268 w 796738"/>
                            <a:gd name="T3" fmla="*/ 2196218 h 2191030"/>
                            <a:gd name="T4" fmla="*/ 255275 w 796738"/>
                            <a:gd name="T5" fmla="*/ 1147179 h 2191030"/>
                            <a:gd name="T6" fmla="*/ 567331 w 796738"/>
                            <a:gd name="T7" fmla="*/ 237570 h 2191030"/>
                            <a:gd name="T8" fmla="*/ 788647 w 796738"/>
                            <a:gd name="T9" fmla="*/ 9614 h 2191030"/>
                            <a:gd name="T10" fmla="*/ 343802 w 796738"/>
                            <a:gd name="T11" fmla="*/ 9614 h 2191030"/>
                            <a:gd name="T12" fmla="*/ 319457 w 796738"/>
                            <a:gd name="T13" fmla="*/ 38385 h 2191030"/>
                            <a:gd name="T14" fmla="*/ 9614 w 796738"/>
                            <a:gd name="T15" fmla="*/ 950208 h 2191030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796738" h="2191030">
                              <a:moveTo>
                                <a:pt x="9614" y="950208"/>
                              </a:moveTo>
                              <a:cubicBezTo>
                                <a:pt x="9614" y="1472514"/>
                                <a:pt x="279620" y="1932852"/>
                                <a:pt x="691268" y="2196218"/>
                              </a:cubicBezTo>
                              <a:cubicBezTo>
                                <a:pt x="421262" y="1928426"/>
                                <a:pt x="255275" y="1556614"/>
                                <a:pt x="255275" y="1147179"/>
                              </a:cubicBezTo>
                              <a:cubicBezTo>
                                <a:pt x="255275" y="804139"/>
                                <a:pt x="372573" y="487657"/>
                                <a:pt x="567331" y="237570"/>
                              </a:cubicBezTo>
                              <a:cubicBezTo>
                                <a:pt x="633726" y="153470"/>
                                <a:pt x="706760" y="78222"/>
                                <a:pt x="788647" y="9614"/>
                              </a:cubicBezTo>
                              <a:lnTo>
                                <a:pt x="343802" y="9614"/>
                              </a:lnTo>
                              <a:cubicBezTo>
                                <a:pt x="334949" y="18467"/>
                                <a:pt x="328309" y="29533"/>
                                <a:pt x="319457" y="38385"/>
                              </a:cubicBezTo>
                              <a:cubicBezTo>
                                <a:pt x="124699" y="290686"/>
                                <a:pt x="9614" y="607168"/>
                                <a:pt x="9614" y="9502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70" name="Freeform: Shape 4"/>
                      <wps:cNvSpPr>
                        <a:spLocks/>
                      </wps:cNvSpPr>
                      <wps:spPr bwMode="auto">
                        <a:xfrm>
                          <a:off x="1051219" y="0"/>
                          <a:ext cx="1195140" cy="1764675"/>
                        </a:xfrm>
                        <a:custGeom>
                          <a:avLst/>
                          <a:gdLst>
                            <a:gd name="T0" fmla="*/ 308391 w 1195107"/>
                            <a:gd name="T1" fmla="*/ 277407 h 1726266"/>
                            <a:gd name="T2" fmla="*/ 9614 w 1195107"/>
                            <a:gd name="T3" fmla="*/ 1149393 h 1726266"/>
                            <a:gd name="T4" fmla="*/ 137978 w 1195107"/>
                            <a:gd name="T5" fmla="*/ 1738094 h 1726266"/>
                            <a:gd name="T6" fmla="*/ 95927 w 1195107"/>
                            <a:gd name="T7" fmla="*/ 1395053 h 1726266"/>
                            <a:gd name="T8" fmla="*/ 394704 w 1195107"/>
                            <a:gd name="T9" fmla="*/ 520855 h 1726266"/>
                            <a:gd name="T10" fmla="*/ 1189229 w 1195107"/>
                            <a:gd name="T11" fmla="*/ 9614 h 1726266"/>
                            <a:gd name="T12" fmla="*/ 578397 w 1195107"/>
                            <a:gd name="T13" fmla="*/ 9614 h 1726266"/>
                            <a:gd name="T14" fmla="*/ 308391 w 1195107"/>
                            <a:gd name="T15" fmla="*/ 277407 h 172626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195107" h="1726266">
                              <a:moveTo>
                                <a:pt x="308391" y="277407"/>
                              </a:moveTo>
                              <a:cubicBezTo>
                                <a:pt x="120272" y="518641"/>
                                <a:pt x="9614" y="819631"/>
                                <a:pt x="9614" y="1149393"/>
                              </a:cubicBezTo>
                              <a:cubicBezTo>
                                <a:pt x="9614" y="1359643"/>
                                <a:pt x="56091" y="1558827"/>
                                <a:pt x="137978" y="1738094"/>
                              </a:cubicBezTo>
                              <a:cubicBezTo>
                                <a:pt x="111420" y="1627435"/>
                                <a:pt x="95927" y="1514564"/>
                                <a:pt x="95927" y="1395053"/>
                              </a:cubicBezTo>
                              <a:cubicBezTo>
                                <a:pt x="95927" y="1065292"/>
                                <a:pt x="208799" y="762089"/>
                                <a:pt x="394704" y="520855"/>
                              </a:cubicBezTo>
                              <a:cubicBezTo>
                                <a:pt x="591676" y="268554"/>
                                <a:pt x="868321" y="84862"/>
                                <a:pt x="1189229" y="9614"/>
                              </a:cubicBezTo>
                              <a:lnTo>
                                <a:pt x="578397" y="9614"/>
                              </a:lnTo>
                              <a:cubicBezTo>
                                <a:pt x="476591" y="89288"/>
                                <a:pt x="385852" y="177814"/>
                                <a:pt x="308391" y="2774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71" name="Freeform: Shape 5"/>
                      <wps:cNvSpPr>
                        <a:spLocks/>
                      </wps:cNvSpPr>
                      <wps:spPr bwMode="auto">
                        <a:xfrm>
                          <a:off x="540011" y="584275"/>
                          <a:ext cx="1084449" cy="1859056"/>
                        </a:xfrm>
                        <a:custGeom>
                          <a:avLst/>
                          <a:gdLst>
                            <a:gd name="T0" fmla="*/ 394704 w 1084449"/>
                            <a:gd name="T1" fmla="*/ 1328660 h 1859055"/>
                            <a:gd name="T2" fmla="*/ 95927 w 1084449"/>
                            <a:gd name="T3" fmla="*/ 381425 h 1859055"/>
                            <a:gd name="T4" fmla="*/ 137977 w 1084449"/>
                            <a:gd name="T5" fmla="*/ 9614 h 1859055"/>
                            <a:gd name="T6" fmla="*/ 9614 w 1084449"/>
                            <a:gd name="T7" fmla="*/ 649218 h 1859055"/>
                            <a:gd name="T8" fmla="*/ 308391 w 1084449"/>
                            <a:gd name="T9" fmla="*/ 1596452 h 1859055"/>
                            <a:gd name="T10" fmla="*/ 538560 w 1084449"/>
                            <a:gd name="T11" fmla="*/ 1850966 h 1859055"/>
                            <a:gd name="T12" fmla="*/ 1080784 w 1084449"/>
                            <a:gd name="T13" fmla="*/ 1850966 h 1859055"/>
                            <a:gd name="T14" fmla="*/ 394704 w 1084449"/>
                            <a:gd name="T15" fmla="*/ 1328660 h 1859055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084449" h="1859055">
                              <a:moveTo>
                                <a:pt x="394704" y="1328659"/>
                              </a:moveTo>
                              <a:cubicBezTo>
                                <a:pt x="206586" y="1067505"/>
                                <a:pt x="95927" y="737744"/>
                                <a:pt x="95927" y="381425"/>
                              </a:cubicBezTo>
                              <a:cubicBezTo>
                                <a:pt x="95927" y="253062"/>
                                <a:pt x="111420" y="129125"/>
                                <a:pt x="137977" y="9614"/>
                              </a:cubicBezTo>
                              <a:cubicBezTo>
                                <a:pt x="56091" y="204372"/>
                                <a:pt x="9614" y="421262"/>
                                <a:pt x="9614" y="649218"/>
                              </a:cubicBezTo>
                              <a:cubicBezTo>
                                <a:pt x="9614" y="1005537"/>
                                <a:pt x="122485" y="1335298"/>
                                <a:pt x="308391" y="1596451"/>
                              </a:cubicBezTo>
                              <a:cubicBezTo>
                                <a:pt x="374786" y="1689404"/>
                                <a:pt x="452246" y="1775717"/>
                                <a:pt x="538560" y="1850965"/>
                              </a:cubicBezTo>
                              <a:lnTo>
                                <a:pt x="1080784" y="1850965"/>
                              </a:lnTo>
                              <a:cubicBezTo>
                                <a:pt x="806352" y="1753586"/>
                                <a:pt x="569544" y="1569893"/>
                                <a:pt x="394704" y="1328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FDB131" id="Group 82" o:spid="_x0000_s1026" alt="&quot;&quot;" style="position:absolute;margin-left:450.5pt;margin-top:179.65pt;width:133.45pt;height:145.8pt;rotation:180;z-index:251661312" coordsize="22463,244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">
              <v:shape id="Freeform: Shape 2" o:spid="_x0000_s1027" style="position:absolute;top:44;width:18147;height:24345;visibility:visible;mso-wrap-style:square;v-text-anchor:middle" coordsize="1814792,2434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" path="m697907,947995v,-354106,119511,-679441,318696,-938381l233143,9614c106993,18467,9614,122485,9614,248636r,1936516c9614,2317942,118059,2426387,250849,2426387r827722,c992258,2351139,917010,2267039,848402,2171873,660284,1910720,549626,1580959,549626,1224640v,-227956,46476,-444846,128363,-639604c651431,704547,635939,828484,635939,956847v,356319,112871,686081,298777,947234c1107342,2145315,1346364,2329008,1620796,2426387r199184,c1171524,2247121,697907,1651780,697907,947995xe" fillcolor="#7030a0 [3209]" stroked="f" strokeweight=".15325mm">
                <v:stroke endcap="round"/>
                <v:path arrowok="t" o:connecttype="custom" o:connectlocs="697907,947995;1016603,9614;233143,9614;9614,248636;9614,2185152;250849,2426387;1078571,2426387;848402,2171873;549626,1224640;677989,585036;635939,956847;934716,1904081;1620796,2426387;1819980,2426387;697907,947995" o:connectangles="0,0,0,0,0,0,0,0,0,0,0,0,0,0,0"/>
              </v:shape>
              <v:shape id="Freeform: Shape 3" o:spid="_x0000_s1028" style="position:absolute;left:7458;top:22;width:7967;height:21910;visibility:visible;mso-wrap-style:square;v-text-anchor:middle" coordsize="796738,21910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" path="m9614,950208v,522306,270006,982644,681654,1246010c421262,1928426,255275,1556614,255275,1147179v,-343040,117298,-659522,312056,-909609c633726,153470,706760,78222,788647,9614r-444845,c334949,18467,328309,29533,319457,38385,124699,290686,9614,607168,9614,950208xe" fillcolor="#ab73d5 [1945]" stroked="f" strokeweight=".15325mm">
                <v:stroke endcap="round"/>
                <v:path arrowok="t" o:connecttype="custom" o:connectlocs="9614,950208;691268,2196218;255275,1147179;567331,237570;788647,9614;343802,9614;319457,38385;9614,950208" o:connectangles="0,0,0,0,0,0,0,0"/>
              </v:shape>
              <v:shape id="Freeform: Shape 4" o:spid="_x0000_s1029" style="position:absolute;left:10512;width:11951;height:17646;visibility:visible;mso-wrap-style:square;v-text-anchor:middle" coordsize="1195107,1726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" path="m308391,277407c120272,518641,9614,819631,9614,1149393v,210250,46477,409434,128364,588701c111420,1627435,95927,1514564,95927,1395053v,-329761,112872,-632964,298777,-874198c591676,268554,868321,84862,1189229,9614r-610832,c476591,89288,385852,177814,308391,277407xe" fillcolor="#7030a0 [3209]" stroked="f" strokeweight=".15325mm">
                <v:stroke endcap="round"/>
                <v:path arrowok="t" o:connecttype="custom" o:connectlocs="308400,283579;9614,1174967;137982,1776766;95930,1426093;394715,532444;1189262,9828;578413,9828;308400,283579" o:connectangles="0,0,0,0,0,0,0,0"/>
              </v:shape>
              <v:shape id="Freeform: Shape 5" o:spid="_x0000_s1030" style="position:absolute;left:5400;top:5842;width:10844;height:18591;visibility:visible;mso-wrap-style:square;v-text-anchor:middle" coordsize="1084449,18590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" path="m394704,1328659c206586,1067505,95927,737744,95927,381425v,-128363,15493,-252300,42050,-371811c56091,204372,9614,421262,9614,649218v,356319,112871,686080,298777,947233c374786,1689404,452246,1775717,538560,1850965r542224,c806352,1753586,569544,1569893,394704,1328659xe" fillcolor="#37184f [1609]" stroked="f" strokeweight=".15325mm">
                <v:stroke endcap="round"/>
                <v:path arrowok="t" o:connecttype="custom" o:connectlocs="394704,1328661;95927,381425;137977,9614;9614,649218;308391,1596453;538560,1850967;1080784,1850967;394704,1328661" o:connectangles="0,0,0,0,0,0,0,0"/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BFC9E6E" wp14:editId="1F67F4CE">
              <wp:simplePos x="0" y="0"/>
              <wp:positionH relativeFrom="column">
                <wp:posOffset>1901190</wp:posOffset>
              </wp:positionH>
              <wp:positionV relativeFrom="paragraph">
                <wp:posOffset>2289712</wp:posOffset>
              </wp:positionV>
              <wp:extent cx="1694815" cy="1851660"/>
              <wp:effectExtent l="0" t="0" r="635" b="0"/>
              <wp:wrapNone/>
              <wp:docPr id="30" name="Group 8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10800000">
                        <a:off x="0" y="0"/>
                        <a:ext cx="1694815" cy="1851660"/>
                        <a:chOff x="0" y="0"/>
                        <a:chExt cx="2246359" cy="2443331"/>
                      </a:xfrm>
                    </wpg:grpSpPr>
                    <wps:wsp>
                      <wps:cNvPr id="31" name="Freeform: Shape 2"/>
                      <wps:cNvSpPr>
                        <a:spLocks/>
                      </wps:cNvSpPr>
                      <wps:spPr bwMode="auto">
                        <a:xfrm>
                          <a:off x="0" y="4426"/>
                          <a:ext cx="1814792" cy="2434478"/>
                        </a:xfrm>
                        <a:custGeom>
                          <a:avLst/>
                          <a:gdLst>
                            <a:gd name="T0" fmla="*/ 697907 w 1814792"/>
                            <a:gd name="T1" fmla="*/ 947995 h 2434478"/>
                            <a:gd name="T2" fmla="*/ 1016603 w 1814792"/>
                            <a:gd name="T3" fmla="*/ 9614 h 2434478"/>
                            <a:gd name="T4" fmla="*/ 233143 w 1814792"/>
                            <a:gd name="T5" fmla="*/ 9614 h 2434478"/>
                            <a:gd name="T6" fmla="*/ 9614 w 1814792"/>
                            <a:gd name="T7" fmla="*/ 248636 h 2434478"/>
                            <a:gd name="T8" fmla="*/ 9614 w 1814792"/>
                            <a:gd name="T9" fmla="*/ 2185152 h 2434478"/>
                            <a:gd name="T10" fmla="*/ 250849 w 1814792"/>
                            <a:gd name="T11" fmla="*/ 2426387 h 2434478"/>
                            <a:gd name="T12" fmla="*/ 1078571 w 1814792"/>
                            <a:gd name="T13" fmla="*/ 2426387 h 2434478"/>
                            <a:gd name="T14" fmla="*/ 848402 w 1814792"/>
                            <a:gd name="T15" fmla="*/ 2171873 h 2434478"/>
                            <a:gd name="T16" fmla="*/ 549626 w 1814792"/>
                            <a:gd name="T17" fmla="*/ 1224640 h 2434478"/>
                            <a:gd name="T18" fmla="*/ 677989 w 1814792"/>
                            <a:gd name="T19" fmla="*/ 585036 h 2434478"/>
                            <a:gd name="T20" fmla="*/ 635939 w 1814792"/>
                            <a:gd name="T21" fmla="*/ 956847 h 2434478"/>
                            <a:gd name="T22" fmla="*/ 934716 w 1814792"/>
                            <a:gd name="T23" fmla="*/ 1904081 h 2434478"/>
                            <a:gd name="T24" fmla="*/ 1620796 w 1814792"/>
                            <a:gd name="T25" fmla="*/ 2426387 h 2434478"/>
                            <a:gd name="T26" fmla="*/ 1819980 w 1814792"/>
                            <a:gd name="T27" fmla="*/ 2426387 h 2434478"/>
                            <a:gd name="T28" fmla="*/ 697907 w 1814792"/>
                            <a:gd name="T29" fmla="*/ 947995 h 2434478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1814792" h="2434478">
                              <a:moveTo>
                                <a:pt x="697907" y="947995"/>
                              </a:moveTo>
                              <a:cubicBezTo>
                                <a:pt x="697907" y="593889"/>
                                <a:pt x="817418" y="268554"/>
                                <a:pt x="1016603" y="9614"/>
                              </a:cubicBezTo>
                              <a:lnTo>
                                <a:pt x="233143" y="9614"/>
                              </a:lnTo>
                              <a:cubicBezTo>
                                <a:pt x="106993" y="18467"/>
                                <a:pt x="9614" y="122485"/>
                                <a:pt x="9614" y="248636"/>
                              </a:cubicBezTo>
                              <a:lnTo>
                                <a:pt x="9614" y="2185152"/>
                              </a:lnTo>
                              <a:cubicBezTo>
                                <a:pt x="9614" y="2317942"/>
                                <a:pt x="118059" y="2426387"/>
                                <a:pt x="250849" y="2426387"/>
                              </a:cubicBezTo>
                              <a:lnTo>
                                <a:pt x="1078571" y="2426387"/>
                              </a:lnTo>
                              <a:cubicBezTo>
                                <a:pt x="992258" y="2351139"/>
                                <a:pt x="917010" y="2267039"/>
                                <a:pt x="848402" y="2171873"/>
                              </a:cubicBezTo>
                              <a:cubicBezTo>
                                <a:pt x="660284" y="1910720"/>
                                <a:pt x="549626" y="1580959"/>
                                <a:pt x="549626" y="1224640"/>
                              </a:cubicBezTo>
                              <a:cubicBezTo>
                                <a:pt x="549626" y="996684"/>
                                <a:pt x="596102" y="779794"/>
                                <a:pt x="677989" y="585036"/>
                              </a:cubicBezTo>
                              <a:cubicBezTo>
                                <a:pt x="651431" y="704547"/>
                                <a:pt x="635939" y="828484"/>
                                <a:pt x="635939" y="956847"/>
                              </a:cubicBezTo>
                              <a:cubicBezTo>
                                <a:pt x="635939" y="1313166"/>
                                <a:pt x="748810" y="1642928"/>
                                <a:pt x="934716" y="1904081"/>
                              </a:cubicBezTo>
                              <a:cubicBezTo>
                                <a:pt x="1107342" y="2145315"/>
                                <a:pt x="1346364" y="2329008"/>
                                <a:pt x="1620796" y="2426387"/>
                              </a:cubicBezTo>
                              <a:lnTo>
                                <a:pt x="1819980" y="2426387"/>
                              </a:lnTo>
                              <a:cubicBezTo>
                                <a:pt x="1171524" y="2247121"/>
                                <a:pt x="697907" y="1651780"/>
                                <a:pt x="697907" y="94799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64" name="Freeform: Shape 3"/>
                      <wps:cNvSpPr>
                        <a:spLocks/>
                      </wps:cNvSpPr>
                      <wps:spPr bwMode="auto">
                        <a:xfrm>
                          <a:off x="745835" y="2213"/>
                          <a:ext cx="796738" cy="2191030"/>
                        </a:xfrm>
                        <a:custGeom>
                          <a:avLst/>
                          <a:gdLst>
                            <a:gd name="T0" fmla="*/ 9614 w 796738"/>
                            <a:gd name="T1" fmla="*/ 950208 h 2191030"/>
                            <a:gd name="T2" fmla="*/ 691268 w 796738"/>
                            <a:gd name="T3" fmla="*/ 2196218 h 2191030"/>
                            <a:gd name="T4" fmla="*/ 255275 w 796738"/>
                            <a:gd name="T5" fmla="*/ 1147179 h 2191030"/>
                            <a:gd name="T6" fmla="*/ 567331 w 796738"/>
                            <a:gd name="T7" fmla="*/ 237570 h 2191030"/>
                            <a:gd name="T8" fmla="*/ 788647 w 796738"/>
                            <a:gd name="T9" fmla="*/ 9614 h 2191030"/>
                            <a:gd name="T10" fmla="*/ 343802 w 796738"/>
                            <a:gd name="T11" fmla="*/ 9614 h 2191030"/>
                            <a:gd name="T12" fmla="*/ 319457 w 796738"/>
                            <a:gd name="T13" fmla="*/ 38385 h 2191030"/>
                            <a:gd name="T14" fmla="*/ 9614 w 796738"/>
                            <a:gd name="T15" fmla="*/ 950208 h 2191030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796738" h="2191030">
                              <a:moveTo>
                                <a:pt x="9614" y="950208"/>
                              </a:moveTo>
                              <a:cubicBezTo>
                                <a:pt x="9614" y="1472514"/>
                                <a:pt x="279620" y="1932852"/>
                                <a:pt x="691268" y="2196218"/>
                              </a:cubicBezTo>
                              <a:cubicBezTo>
                                <a:pt x="421262" y="1928426"/>
                                <a:pt x="255275" y="1556614"/>
                                <a:pt x="255275" y="1147179"/>
                              </a:cubicBezTo>
                              <a:cubicBezTo>
                                <a:pt x="255275" y="804139"/>
                                <a:pt x="372573" y="487657"/>
                                <a:pt x="567331" y="237570"/>
                              </a:cubicBezTo>
                              <a:cubicBezTo>
                                <a:pt x="633726" y="153470"/>
                                <a:pt x="706760" y="78222"/>
                                <a:pt x="788647" y="9614"/>
                              </a:cubicBezTo>
                              <a:lnTo>
                                <a:pt x="343802" y="9614"/>
                              </a:lnTo>
                              <a:cubicBezTo>
                                <a:pt x="334949" y="18467"/>
                                <a:pt x="328309" y="29533"/>
                                <a:pt x="319457" y="38385"/>
                              </a:cubicBezTo>
                              <a:cubicBezTo>
                                <a:pt x="124699" y="290686"/>
                                <a:pt x="9614" y="607168"/>
                                <a:pt x="9614" y="9502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65" name="Freeform: Shape 4"/>
                      <wps:cNvSpPr>
                        <a:spLocks/>
                      </wps:cNvSpPr>
                      <wps:spPr bwMode="auto">
                        <a:xfrm>
                          <a:off x="1051219" y="0"/>
                          <a:ext cx="1195140" cy="1764675"/>
                        </a:xfrm>
                        <a:custGeom>
                          <a:avLst/>
                          <a:gdLst>
                            <a:gd name="T0" fmla="*/ 308391 w 1195107"/>
                            <a:gd name="T1" fmla="*/ 277407 h 1726266"/>
                            <a:gd name="T2" fmla="*/ 9614 w 1195107"/>
                            <a:gd name="T3" fmla="*/ 1149393 h 1726266"/>
                            <a:gd name="T4" fmla="*/ 137978 w 1195107"/>
                            <a:gd name="T5" fmla="*/ 1738094 h 1726266"/>
                            <a:gd name="T6" fmla="*/ 95927 w 1195107"/>
                            <a:gd name="T7" fmla="*/ 1395053 h 1726266"/>
                            <a:gd name="T8" fmla="*/ 394704 w 1195107"/>
                            <a:gd name="T9" fmla="*/ 520855 h 1726266"/>
                            <a:gd name="T10" fmla="*/ 1189229 w 1195107"/>
                            <a:gd name="T11" fmla="*/ 9614 h 1726266"/>
                            <a:gd name="T12" fmla="*/ 578397 w 1195107"/>
                            <a:gd name="T13" fmla="*/ 9614 h 1726266"/>
                            <a:gd name="T14" fmla="*/ 308391 w 1195107"/>
                            <a:gd name="T15" fmla="*/ 277407 h 172626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195107" h="1726266">
                              <a:moveTo>
                                <a:pt x="308391" y="277407"/>
                              </a:moveTo>
                              <a:cubicBezTo>
                                <a:pt x="120272" y="518641"/>
                                <a:pt x="9614" y="819631"/>
                                <a:pt x="9614" y="1149393"/>
                              </a:cubicBezTo>
                              <a:cubicBezTo>
                                <a:pt x="9614" y="1359643"/>
                                <a:pt x="56091" y="1558827"/>
                                <a:pt x="137978" y="1738094"/>
                              </a:cubicBezTo>
                              <a:cubicBezTo>
                                <a:pt x="111420" y="1627435"/>
                                <a:pt x="95927" y="1514564"/>
                                <a:pt x="95927" y="1395053"/>
                              </a:cubicBezTo>
                              <a:cubicBezTo>
                                <a:pt x="95927" y="1065292"/>
                                <a:pt x="208799" y="762089"/>
                                <a:pt x="394704" y="520855"/>
                              </a:cubicBezTo>
                              <a:cubicBezTo>
                                <a:pt x="591676" y="268554"/>
                                <a:pt x="868321" y="84862"/>
                                <a:pt x="1189229" y="9614"/>
                              </a:cubicBezTo>
                              <a:lnTo>
                                <a:pt x="578397" y="9614"/>
                              </a:lnTo>
                              <a:cubicBezTo>
                                <a:pt x="476591" y="89288"/>
                                <a:pt x="385852" y="177814"/>
                                <a:pt x="308391" y="2774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66" name="Freeform: Shape 5"/>
                      <wps:cNvSpPr>
                        <a:spLocks/>
                      </wps:cNvSpPr>
                      <wps:spPr bwMode="auto">
                        <a:xfrm>
                          <a:off x="540011" y="584275"/>
                          <a:ext cx="1084449" cy="1859056"/>
                        </a:xfrm>
                        <a:custGeom>
                          <a:avLst/>
                          <a:gdLst>
                            <a:gd name="T0" fmla="*/ 394704 w 1084449"/>
                            <a:gd name="T1" fmla="*/ 1328660 h 1859055"/>
                            <a:gd name="T2" fmla="*/ 95927 w 1084449"/>
                            <a:gd name="T3" fmla="*/ 381425 h 1859055"/>
                            <a:gd name="T4" fmla="*/ 137977 w 1084449"/>
                            <a:gd name="T5" fmla="*/ 9614 h 1859055"/>
                            <a:gd name="T6" fmla="*/ 9614 w 1084449"/>
                            <a:gd name="T7" fmla="*/ 649218 h 1859055"/>
                            <a:gd name="T8" fmla="*/ 308391 w 1084449"/>
                            <a:gd name="T9" fmla="*/ 1596452 h 1859055"/>
                            <a:gd name="T10" fmla="*/ 538560 w 1084449"/>
                            <a:gd name="T11" fmla="*/ 1850966 h 1859055"/>
                            <a:gd name="T12" fmla="*/ 1080784 w 1084449"/>
                            <a:gd name="T13" fmla="*/ 1850966 h 1859055"/>
                            <a:gd name="T14" fmla="*/ 394704 w 1084449"/>
                            <a:gd name="T15" fmla="*/ 1328660 h 1859055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084449" h="1859055">
                              <a:moveTo>
                                <a:pt x="394704" y="1328659"/>
                              </a:moveTo>
                              <a:cubicBezTo>
                                <a:pt x="206586" y="1067505"/>
                                <a:pt x="95927" y="737744"/>
                                <a:pt x="95927" y="381425"/>
                              </a:cubicBezTo>
                              <a:cubicBezTo>
                                <a:pt x="95927" y="253062"/>
                                <a:pt x="111420" y="129125"/>
                                <a:pt x="137977" y="9614"/>
                              </a:cubicBezTo>
                              <a:cubicBezTo>
                                <a:pt x="56091" y="204372"/>
                                <a:pt x="9614" y="421262"/>
                                <a:pt x="9614" y="649218"/>
                              </a:cubicBezTo>
                              <a:cubicBezTo>
                                <a:pt x="9614" y="1005537"/>
                                <a:pt x="122485" y="1335298"/>
                                <a:pt x="308391" y="1596451"/>
                              </a:cubicBezTo>
                              <a:cubicBezTo>
                                <a:pt x="374786" y="1689404"/>
                                <a:pt x="452246" y="1775717"/>
                                <a:pt x="538560" y="1850965"/>
                              </a:cubicBezTo>
                              <a:lnTo>
                                <a:pt x="1080784" y="1850965"/>
                              </a:lnTo>
                              <a:cubicBezTo>
                                <a:pt x="806352" y="1753586"/>
                                <a:pt x="569544" y="1569893"/>
                                <a:pt x="394704" y="1328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641722" id="Group 82" o:spid="_x0000_s1026" alt="&quot;&quot;" style="position:absolute;margin-left:149.7pt;margin-top:180.3pt;width:133.45pt;height:145.8pt;rotation:180;z-index:251660288" coordsize="22463,244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">
              <v:shape id="Freeform: Shape 2" o:spid="_x0000_s1027" style="position:absolute;top:44;width:18147;height:24345;visibility:visible;mso-wrap-style:square;v-text-anchor:middle" coordsize="1814792,2434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" path="m697907,947995v,-354106,119511,-679441,318696,-938381l233143,9614c106993,18467,9614,122485,9614,248636r,1936516c9614,2317942,118059,2426387,250849,2426387r827722,c992258,2351139,917010,2267039,848402,2171873,660284,1910720,549626,1580959,549626,1224640v,-227956,46476,-444846,128363,-639604c651431,704547,635939,828484,635939,956847v,356319,112871,686081,298777,947234c1107342,2145315,1346364,2329008,1620796,2426387r199184,c1171524,2247121,697907,1651780,697907,947995xe" fillcolor="#7030a0 [3209]" stroked="f" strokeweight=".15325mm">
                <v:stroke endcap="round"/>
                <v:path arrowok="t" o:connecttype="custom" o:connectlocs="697907,947995;1016603,9614;233143,9614;9614,248636;9614,2185152;250849,2426387;1078571,2426387;848402,2171873;549626,1224640;677989,585036;635939,956847;934716,1904081;1620796,2426387;1819980,2426387;697907,947995" o:connectangles="0,0,0,0,0,0,0,0,0,0,0,0,0,0,0"/>
              </v:shape>
              <v:shape id="Freeform: Shape 3" o:spid="_x0000_s1028" style="position:absolute;left:7458;top:22;width:7967;height:21910;visibility:visible;mso-wrap-style:square;v-text-anchor:middle" coordsize="796738,21910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" path="m9614,950208v,522306,270006,982644,681654,1246010c421262,1928426,255275,1556614,255275,1147179v,-343040,117298,-659522,312056,-909609c633726,153470,706760,78222,788647,9614r-444845,c334949,18467,328309,29533,319457,38385,124699,290686,9614,607168,9614,950208xe" fillcolor="#ab73d5 [1945]" stroked="f" strokeweight=".15325mm">
                <v:stroke endcap="round"/>
                <v:path arrowok="t" o:connecttype="custom" o:connectlocs="9614,950208;691268,2196218;255275,1147179;567331,237570;788647,9614;343802,9614;319457,38385;9614,950208" o:connectangles="0,0,0,0,0,0,0,0"/>
              </v:shape>
              <v:shape id="Freeform: Shape 4" o:spid="_x0000_s1029" style="position:absolute;left:10512;width:11951;height:17646;visibility:visible;mso-wrap-style:square;v-text-anchor:middle" coordsize="1195107,1726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" path="m308391,277407c120272,518641,9614,819631,9614,1149393v,210250,46477,409434,128364,588701c111420,1627435,95927,1514564,95927,1395053v,-329761,112872,-632964,298777,-874198c591676,268554,868321,84862,1189229,9614r-610832,c476591,89288,385852,177814,308391,277407xe" fillcolor="#7030a0 [3209]" stroked="f" strokeweight=".15325mm">
                <v:stroke endcap="round"/>
                <v:path arrowok="t" o:connecttype="custom" o:connectlocs="308400,283579;9614,1174967;137982,1776766;95930,1426093;394715,532444;1189262,9828;578413,9828;308400,283579" o:connectangles="0,0,0,0,0,0,0,0"/>
              </v:shape>
              <v:shape id="Freeform: Shape 5" o:spid="_x0000_s1030" style="position:absolute;left:5400;top:5842;width:10844;height:18591;visibility:visible;mso-wrap-style:square;v-text-anchor:middle" coordsize="1084449,18590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" path="m394704,1328659c206586,1067505,95927,737744,95927,381425v,-128363,15493,-252300,42050,-371811c56091,204372,9614,421262,9614,649218v,356319,112871,686080,298777,947233c374786,1689404,452246,1775717,538560,1850965r542224,c806352,1753586,569544,1569893,394704,1328659xe" fillcolor="#37184f [1609]" stroked="f" strokeweight=".15325mm">
                <v:stroke endcap="round"/>
                <v:path arrowok="t" o:connecttype="custom" o:connectlocs="394704,1328661;95927,381425;137977,9614;9614,649218;308391,1596453;538560,1850967;1080784,1850967;394704,1328661" o:connectangles="0,0,0,0,0,0,0,0"/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4EC4428" wp14:editId="72275388">
              <wp:simplePos x="0" y="0"/>
              <wp:positionH relativeFrom="column">
                <wp:posOffset>1887855</wp:posOffset>
              </wp:positionH>
              <wp:positionV relativeFrom="paragraph">
                <wp:posOffset>449580</wp:posOffset>
              </wp:positionV>
              <wp:extent cx="1694815" cy="1851660"/>
              <wp:effectExtent l="0" t="0" r="635" b="0"/>
              <wp:wrapNone/>
              <wp:docPr id="20" name="Group 8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10800000">
                        <a:off x="0" y="0"/>
                        <a:ext cx="1694815" cy="1851660"/>
                        <a:chOff x="0" y="0"/>
                        <a:chExt cx="2246359" cy="2443331"/>
                      </a:xfrm>
                    </wpg:grpSpPr>
                    <wps:wsp>
                      <wps:cNvPr id="21" name="Freeform: Shape 2"/>
                      <wps:cNvSpPr>
                        <a:spLocks/>
                      </wps:cNvSpPr>
                      <wps:spPr bwMode="auto">
                        <a:xfrm>
                          <a:off x="0" y="4426"/>
                          <a:ext cx="1814792" cy="2434478"/>
                        </a:xfrm>
                        <a:custGeom>
                          <a:avLst/>
                          <a:gdLst>
                            <a:gd name="T0" fmla="*/ 697907 w 1814792"/>
                            <a:gd name="T1" fmla="*/ 947995 h 2434478"/>
                            <a:gd name="T2" fmla="*/ 1016603 w 1814792"/>
                            <a:gd name="T3" fmla="*/ 9614 h 2434478"/>
                            <a:gd name="T4" fmla="*/ 233143 w 1814792"/>
                            <a:gd name="T5" fmla="*/ 9614 h 2434478"/>
                            <a:gd name="T6" fmla="*/ 9614 w 1814792"/>
                            <a:gd name="T7" fmla="*/ 248636 h 2434478"/>
                            <a:gd name="T8" fmla="*/ 9614 w 1814792"/>
                            <a:gd name="T9" fmla="*/ 2185152 h 2434478"/>
                            <a:gd name="T10" fmla="*/ 250849 w 1814792"/>
                            <a:gd name="T11" fmla="*/ 2426387 h 2434478"/>
                            <a:gd name="T12" fmla="*/ 1078571 w 1814792"/>
                            <a:gd name="T13" fmla="*/ 2426387 h 2434478"/>
                            <a:gd name="T14" fmla="*/ 848402 w 1814792"/>
                            <a:gd name="T15" fmla="*/ 2171873 h 2434478"/>
                            <a:gd name="T16" fmla="*/ 549626 w 1814792"/>
                            <a:gd name="T17" fmla="*/ 1224640 h 2434478"/>
                            <a:gd name="T18" fmla="*/ 677989 w 1814792"/>
                            <a:gd name="T19" fmla="*/ 585036 h 2434478"/>
                            <a:gd name="T20" fmla="*/ 635939 w 1814792"/>
                            <a:gd name="T21" fmla="*/ 956847 h 2434478"/>
                            <a:gd name="T22" fmla="*/ 934716 w 1814792"/>
                            <a:gd name="T23" fmla="*/ 1904081 h 2434478"/>
                            <a:gd name="T24" fmla="*/ 1620796 w 1814792"/>
                            <a:gd name="T25" fmla="*/ 2426387 h 2434478"/>
                            <a:gd name="T26" fmla="*/ 1819980 w 1814792"/>
                            <a:gd name="T27" fmla="*/ 2426387 h 2434478"/>
                            <a:gd name="T28" fmla="*/ 697907 w 1814792"/>
                            <a:gd name="T29" fmla="*/ 947995 h 2434478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1814792" h="2434478">
                              <a:moveTo>
                                <a:pt x="697907" y="947995"/>
                              </a:moveTo>
                              <a:cubicBezTo>
                                <a:pt x="697907" y="593889"/>
                                <a:pt x="817418" y="268554"/>
                                <a:pt x="1016603" y="9614"/>
                              </a:cubicBezTo>
                              <a:lnTo>
                                <a:pt x="233143" y="9614"/>
                              </a:lnTo>
                              <a:cubicBezTo>
                                <a:pt x="106993" y="18467"/>
                                <a:pt x="9614" y="122485"/>
                                <a:pt x="9614" y="248636"/>
                              </a:cubicBezTo>
                              <a:lnTo>
                                <a:pt x="9614" y="2185152"/>
                              </a:lnTo>
                              <a:cubicBezTo>
                                <a:pt x="9614" y="2317942"/>
                                <a:pt x="118059" y="2426387"/>
                                <a:pt x="250849" y="2426387"/>
                              </a:cubicBezTo>
                              <a:lnTo>
                                <a:pt x="1078571" y="2426387"/>
                              </a:lnTo>
                              <a:cubicBezTo>
                                <a:pt x="992258" y="2351139"/>
                                <a:pt x="917010" y="2267039"/>
                                <a:pt x="848402" y="2171873"/>
                              </a:cubicBezTo>
                              <a:cubicBezTo>
                                <a:pt x="660284" y="1910720"/>
                                <a:pt x="549626" y="1580959"/>
                                <a:pt x="549626" y="1224640"/>
                              </a:cubicBezTo>
                              <a:cubicBezTo>
                                <a:pt x="549626" y="996684"/>
                                <a:pt x="596102" y="779794"/>
                                <a:pt x="677989" y="585036"/>
                              </a:cubicBezTo>
                              <a:cubicBezTo>
                                <a:pt x="651431" y="704547"/>
                                <a:pt x="635939" y="828484"/>
                                <a:pt x="635939" y="956847"/>
                              </a:cubicBezTo>
                              <a:cubicBezTo>
                                <a:pt x="635939" y="1313166"/>
                                <a:pt x="748810" y="1642928"/>
                                <a:pt x="934716" y="1904081"/>
                              </a:cubicBezTo>
                              <a:cubicBezTo>
                                <a:pt x="1107342" y="2145315"/>
                                <a:pt x="1346364" y="2329008"/>
                                <a:pt x="1620796" y="2426387"/>
                              </a:cubicBezTo>
                              <a:lnTo>
                                <a:pt x="1819980" y="2426387"/>
                              </a:lnTo>
                              <a:cubicBezTo>
                                <a:pt x="1171524" y="2247121"/>
                                <a:pt x="697907" y="1651780"/>
                                <a:pt x="697907" y="94799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2" name="Freeform: Shape 3"/>
                      <wps:cNvSpPr>
                        <a:spLocks/>
                      </wps:cNvSpPr>
                      <wps:spPr bwMode="auto">
                        <a:xfrm>
                          <a:off x="745835" y="2213"/>
                          <a:ext cx="796738" cy="2191030"/>
                        </a:xfrm>
                        <a:custGeom>
                          <a:avLst/>
                          <a:gdLst>
                            <a:gd name="T0" fmla="*/ 9614 w 796738"/>
                            <a:gd name="T1" fmla="*/ 950208 h 2191030"/>
                            <a:gd name="T2" fmla="*/ 691268 w 796738"/>
                            <a:gd name="T3" fmla="*/ 2196218 h 2191030"/>
                            <a:gd name="T4" fmla="*/ 255275 w 796738"/>
                            <a:gd name="T5" fmla="*/ 1147179 h 2191030"/>
                            <a:gd name="T6" fmla="*/ 567331 w 796738"/>
                            <a:gd name="T7" fmla="*/ 237570 h 2191030"/>
                            <a:gd name="T8" fmla="*/ 788647 w 796738"/>
                            <a:gd name="T9" fmla="*/ 9614 h 2191030"/>
                            <a:gd name="T10" fmla="*/ 343802 w 796738"/>
                            <a:gd name="T11" fmla="*/ 9614 h 2191030"/>
                            <a:gd name="T12" fmla="*/ 319457 w 796738"/>
                            <a:gd name="T13" fmla="*/ 38385 h 2191030"/>
                            <a:gd name="T14" fmla="*/ 9614 w 796738"/>
                            <a:gd name="T15" fmla="*/ 950208 h 2191030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796738" h="2191030">
                              <a:moveTo>
                                <a:pt x="9614" y="950208"/>
                              </a:moveTo>
                              <a:cubicBezTo>
                                <a:pt x="9614" y="1472514"/>
                                <a:pt x="279620" y="1932852"/>
                                <a:pt x="691268" y="2196218"/>
                              </a:cubicBezTo>
                              <a:cubicBezTo>
                                <a:pt x="421262" y="1928426"/>
                                <a:pt x="255275" y="1556614"/>
                                <a:pt x="255275" y="1147179"/>
                              </a:cubicBezTo>
                              <a:cubicBezTo>
                                <a:pt x="255275" y="804139"/>
                                <a:pt x="372573" y="487657"/>
                                <a:pt x="567331" y="237570"/>
                              </a:cubicBezTo>
                              <a:cubicBezTo>
                                <a:pt x="633726" y="153470"/>
                                <a:pt x="706760" y="78222"/>
                                <a:pt x="788647" y="9614"/>
                              </a:cubicBezTo>
                              <a:lnTo>
                                <a:pt x="343802" y="9614"/>
                              </a:lnTo>
                              <a:cubicBezTo>
                                <a:pt x="334949" y="18467"/>
                                <a:pt x="328309" y="29533"/>
                                <a:pt x="319457" y="38385"/>
                              </a:cubicBezTo>
                              <a:cubicBezTo>
                                <a:pt x="124699" y="290686"/>
                                <a:pt x="9614" y="607168"/>
                                <a:pt x="9614" y="9502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3" name="Freeform: Shape 4"/>
                      <wps:cNvSpPr>
                        <a:spLocks/>
                      </wps:cNvSpPr>
                      <wps:spPr bwMode="auto">
                        <a:xfrm>
                          <a:off x="1051219" y="0"/>
                          <a:ext cx="1195140" cy="1764675"/>
                        </a:xfrm>
                        <a:custGeom>
                          <a:avLst/>
                          <a:gdLst>
                            <a:gd name="T0" fmla="*/ 308391 w 1195107"/>
                            <a:gd name="T1" fmla="*/ 277407 h 1726266"/>
                            <a:gd name="T2" fmla="*/ 9614 w 1195107"/>
                            <a:gd name="T3" fmla="*/ 1149393 h 1726266"/>
                            <a:gd name="T4" fmla="*/ 137978 w 1195107"/>
                            <a:gd name="T5" fmla="*/ 1738094 h 1726266"/>
                            <a:gd name="T6" fmla="*/ 95927 w 1195107"/>
                            <a:gd name="T7" fmla="*/ 1395053 h 1726266"/>
                            <a:gd name="T8" fmla="*/ 394704 w 1195107"/>
                            <a:gd name="T9" fmla="*/ 520855 h 1726266"/>
                            <a:gd name="T10" fmla="*/ 1189229 w 1195107"/>
                            <a:gd name="T11" fmla="*/ 9614 h 1726266"/>
                            <a:gd name="T12" fmla="*/ 578397 w 1195107"/>
                            <a:gd name="T13" fmla="*/ 9614 h 1726266"/>
                            <a:gd name="T14" fmla="*/ 308391 w 1195107"/>
                            <a:gd name="T15" fmla="*/ 277407 h 172626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195107" h="1726266">
                              <a:moveTo>
                                <a:pt x="308391" y="277407"/>
                              </a:moveTo>
                              <a:cubicBezTo>
                                <a:pt x="120272" y="518641"/>
                                <a:pt x="9614" y="819631"/>
                                <a:pt x="9614" y="1149393"/>
                              </a:cubicBezTo>
                              <a:cubicBezTo>
                                <a:pt x="9614" y="1359643"/>
                                <a:pt x="56091" y="1558827"/>
                                <a:pt x="137978" y="1738094"/>
                              </a:cubicBezTo>
                              <a:cubicBezTo>
                                <a:pt x="111420" y="1627435"/>
                                <a:pt x="95927" y="1514564"/>
                                <a:pt x="95927" y="1395053"/>
                              </a:cubicBezTo>
                              <a:cubicBezTo>
                                <a:pt x="95927" y="1065292"/>
                                <a:pt x="208799" y="762089"/>
                                <a:pt x="394704" y="520855"/>
                              </a:cubicBezTo>
                              <a:cubicBezTo>
                                <a:pt x="591676" y="268554"/>
                                <a:pt x="868321" y="84862"/>
                                <a:pt x="1189229" y="9614"/>
                              </a:cubicBezTo>
                              <a:lnTo>
                                <a:pt x="578397" y="9614"/>
                              </a:lnTo>
                              <a:cubicBezTo>
                                <a:pt x="476591" y="89288"/>
                                <a:pt x="385852" y="177814"/>
                                <a:pt x="308391" y="2774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4" name="Freeform: Shape 5"/>
                      <wps:cNvSpPr>
                        <a:spLocks/>
                      </wps:cNvSpPr>
                      <wps:spPr bwMode="auto">
                        <a:xfrm>
                          <a:off x="540011" y="584275"/>
                          <a:ext cx="1084449" cy="1859056"/>
                        </a:xfrm>
                        <a:custGeom>
                          <a:avLst/>
                          <a:gdLst>
                            <a:gd name="T0" fmla="*/ 394704 w 1084449"/>
                            <a:gd name="T1" fmla="*/ 1328660 h 1859055"/>
                            <a:gd name="T2" fmla="*/ 95927 w 1084449"/>
                            <a:gd name="T3" fmla="*/ 381425 h 1859055"/>
                            <a:gd name="T4" fmla="*/ 137977 w 1084449"/>
                            <a:gd name="T5" fmla="*/ 9614 h 1859055"/>
                            <a:gd name="T6" fmla="*/ 9614 w 1084449"/>
                            <a:gd name="T7" fmla="*/ 649218 h 1859055"/>
                            <a:gd name="T8" fmla="*/ 308391 w 1084449"/>
                            <a:gd name="T9" fmla="*/ 1596452 h 1859055"/>
                            <a:gd name="T10" fmla="*/ 538560 w 1084449"/>
                            <a:gd name="T11" fmla="*/ 1850966 h 1859055"/>
                            <a:gd name="T12" fmla="*/ 1080784 w 1084449"/>
                            <a:gd name="T13" fmla="*/ 1850966 h 1859055"/>
                            <a:gd name="T14" fmla="*/ 394704 w 1084449"/>
                            <a:gd name="T15" fmla="*/ 1328660 h 1859055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084449" h="1859055">
                              <a:moveTo>
                                <a:pt x="394704" y="1328659"/>
                              </a:moveTo>
                              <a:cubicBezTo>
                                <a:pt x="206586" y="1067505"/>
                                <a:pt x="95927" y="737744"/>
                                <a:pt x="95927" y="381425"/>
                              </a:cubicBezTo>
                              <a:cubicBezTo>
                                <a:pt x="95927" y="253062"/>
                                <a:pt x="111420" y="129125"/>
                                <a:pt x="137977" y="9614"/>
                              </a:cubicBezTo>
                              <a:cubicBezTo>
                                <a:pt x="56091" y="204372"/>
                                <a:pt x="9614" y="421262"/>
                                <a:pt x="9614" y="649218"/>
                              </a:cubicBezTo>
                              <a:cubicBezTo>
                                <a:pt x="9614" y="1005537"/>
                                <a:pt x="122485" y="1335298"/>
                                <a:pt x="308391" y="1596451"/>
                              </a:cubicBezTo>
                              <a:cubicBezTo>
                                <a:pt x="374786" y="1689404"/>
                                <a:pt x="452246" y="1775717"/>
                                <a:pt x="538560" y="1850965"/>
                              </a:cubicBezTo>
                              <a:lnTo>
                                <a:pt x="1080784" y="1850965"/>
                              </a:lnTo>
                              <a:cubicBezTo>
                                <a:pt x="806352" y="1753586"/>
                                <a:pt x="569544" y="1569893"/>
                                <a:pt x="394704" y="1328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63F4E1" id="Group 82" o:spid="_x0000_s1026" alt="&quot;&quot;" style="position:absolute;margin-left:148.65pt;margin-top:35.4pt;width:133.45pt;height:145.8pt;rotation:180;z-index:251658240" coordsize="22463,244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">
              <v:shape id="Freeform: Shape 2" o:spid="_x0000_s1027" style="position:absolute;top:44;width:18147;height:24345;visibility:visible;mso-wrap-style:square;v-text-anchor:middle" coordsize="1814792,2434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" path="m697907,947995v,-354106,119511,-679441,318696,-938381l233143,9614c106993,18467,9614,122485,9614,248636r,1936516c9614,2317942,118059,2426387,250849,2426387r827722,c992258,2351139,917010,2267039,848402,2171873,660284,1910720,549626,1580959,549626,1224640v,-227956,46476,-444846,128363,-639604c651431,704547,635939,828484,635939,956847v,356319,112871,686081,298777,947234c1107342,2145315,1346364,2329008,1620796,2426387r199184,c1171524,2247121,697907,1651780,697907,947995xe" fillcolor="#7030a0 [3209]" stroked="f" strokeweight=".15325mm">
                <v:stroke endcap="round"/>
                <v:path arrowok="t" o:connecttype="custom" o:connectlocs="697907,947995;1016603,9614;233143,9614;9614,248636;9614,2185152;250849,2426387;1078571,2426387;848402,2171873;549626,1224640;677989,585036;635939,956847;934716,1904081;1620796,2426387;1819980,2426387;697907,947995" o:connectangles="0,0,0,0,0,0,0,0,0,0,0,0,0,0,0"/>
              </v:shape>
              <v:shape id="Freeform: Shape 3" o:spid="_x0000_s1028" style="position:absolute;left:7458;top:22;width:7967;height:21910;visibility:visible;mso-wrap-style:square;v-text-anchor:middle" coordsize="796738,21910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" path="m9614,950208v,522306,270006,982644,681654,1246010c421262,1928426,255275,1556614,255275,1147179v,-343040,117298,-659522,312056,-909609c633726,153470,706760,78222,788647,9614r-444845,c334949,18467,328309,29533,319457,38385,124699,290686,9614,607168,9614,950208xe" fillcolor="#ab73d5 [1945]" stroked="f" strokeweight=".15325mm">
                <v:stroke endcap="round"/>
                <v:path arrowok="t" o:connecttype="custom" o:connectlocs="9614,950208;691268,2196218;255275,1147179;567331,237570;788647,9614;343802,9614;319457,38385;9614,950208" o:connectangles="0,0,0,0,0,0,0,0"/>
              </v:shape>
              <v:shape id="Freeform: Shape 4" o:spid="_x0000_s1029" style="position:absolute;left:10512;width:11951;height:17646;visibility:visible;mso-wrap-style:square;v-text-anchor:middle" coordsize="1195107,1726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" path="m308391,277407c120272,518641,9614,819631,9614,1149393v,210250,46477,409434,128364,588701c111420,1627435,95927,1514564,95927,1395053v,-329761,112872,-632964,298777,-874198c591676,268554,868321,84862,1189229,9614r-610832,c476591,89288,385852,177814,308391,277407xe" fillcolor="#7030a0 [3209]" stroked="f" strokeweight=".15325mm">
                <v:stroke endcap="round"/>
                <v:path arrowok="t" o:connecttype="custom" o:connectlocs="308400,283579;9614,1174967;137982,1776766;95930,1426093;394715,532444;1189262,9828;578413,9828;308400,283579" o:connectangles="0,0,0,0,0,0,0,0"/>
              </v:shape>
              <v:shape id="Freeform: Shape 5" o:spid="_x0000_s1030" style="position:absolute;left:5400;top:5842;width:10844;height:18591;visibility:visible;mso-wrap-style:square;v-text-anchor:middle" coordsize="1084449,18590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" path="m394704,1328659c206586,1067505,95927,737744,95927,381425v,-128363,15493,-252300,42050,-371811c56091,204372,9614,421262,9614,649218v,356319,112871,686080,298777,947233c374786,1689404,452246,1775717,538560,1850965r542224,c806352,1753586,569544,1569893,394704,1328659xe" fillcolor="#37184f [1609]" stroked="f" strokeweight=".15325mm">
                <v:stroke endcap="round"/>
                <v:path arrowok="t" o:connecttype="custom" o:connectlocs="394704,1328661;95927,381425;137977,9614;9614,649218;308391,1596453;538560,1850967;1080784,1850967;394704,1328661" o:connectangles="0,0,0,0,0,0,0,0"/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0A858FF" wp14:editId="69BC7A4C">
              <wp:simplePos x="0" y="0"/>
              <wp:positionH relativeFrom="column">
                <wp:posOffset>5721887</wp:posOffset>
              </wp:positionH>
              <wp:positionV relativeFrom="paragraph">
                <wp:posOffset>449580</wp:posOffset>
              </wp:positionV>
              <wp:extent cx="1694815" cy="1851660"/>
              <wp:effectExtent l="0" t="0" r="635" b="0"/>
              <wp:wrapNone/>
              <wp:docPr id="25" name="Group 8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10800000">
                        <a:off x="0" y="0"/>
                        <a:ext cx="1694815" cy="1851660"/>
                        <a:chOff x="0" y="0"/>
                        <a:chExt cx="2246359" cy="2443331"/>
                      </a:xfrm>
                    </wpg:grpSpPr>
                    <wps:wsp>
                      <wps:cNvPr id="26" name="Freeform: Shape 2"/>
                      <wps:cNvSpPr>
                        <a:spLocks/>
                      </wps:cNvSpPr>
                      <wps:spPr bwMode="auto">
                        <a:xfrm>
                          <a:off x="0" y="4426"/>
                          <a:ext cx="1814792" cy="2434478"/>
                        </a:xfrm>
                        <a:custGeom>
                          <a:avLst/>
                          <a:gdLst>
                            <a:gd name="T0" fmla="*/ 697907 w 1814792"/>
                            <a:gd name="T1" fmla="*/ 947995 h 2434478"/>
                            <a:gd name="T2" fmla="*/ 1016603 w 1814792"/>
                            <a:gd name="T3" fmla="*/ 9614 h 2434478"/>
                            <a:gd name="T4" fmla="*/ 233143 w 1814792"/>
                            <a:gd name="T5" fmla="*/ 9614 h 2434478"/>
                            <a:gd name="T6" fmla="*/ 9614 w 1814792"/>
                            <a:gd name="T7" fmla="*/ 248636 h 2434478"/>
                            <a:gd name="T8" fmla="*/ 9614 w 1814792"/>
                            <a:gd name="T9" fmla="*/ 2185152 h 2434478"/>
                            <a:gd name="T10" fmla="*/ 250849 w 1814792"/>
                            <a:gd name="T11" fmla="*/ 2426387 h 2434478"/>
                            <a:gd name="T12" fmla="*/ 1078571 w 1814792"/>
                            <a:gd name="T13" fmla="*/ 2426387 h 2434478"/>
                            <a:gd name="T14" fmla="*/ 848402 w 1814792"/>
                            <a:gd name="T15" fmla="*/ 2171873 h 2434478"/>
                            <a:gd name="T16" fmla="*/ 549626 w 1814792"/>
                            <a:gd name="T17" fmla="*/ 1224640 h 2434478"/>
                            <a:gd name="T18" fmla="*/ 677989 w 1814792"/>
                            <a:gd name="T19" fmla="*/ 585036 h 2434478"/>
                            <a:gd name="T20" fmla="*/ 635939 w 1814792"/>
                            <a:gd name="T21" fmla="*/ 956847 h 2434478"/>
                            <a:gd name="T22" fmla="*/ 934716 w 1814792"/>
                            <a:gd name="T23" fmla="*/ 1904081 h 2434478"/>
                            <a:gd name="T24" fmla="*/ 1620796 w 1814792"/>
                            <a:gd name="T25" fmla="*/ 2426387 h 2434478"/>
                            <a:gd name="T26" fmla="*/ 1819980 w 1814792"/>
                            <a:gd name="T27" fmla="*/ 2426387 h 2434478"/>
                            <a:gd name="T28" fmla="*/ 697907 w 1814792"/>
                            <a:gd name="T29" fmla="*/ 947995 h 2434478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1814792" h="2434478">
                              <a:moveTo>
                                <a:pt x="697907" y="947995"/>
                              </a:moveTo>
                              <a:cubicBezTo>
                                <a:pt x="697907" y="593889"/>
                                <a:pt x="817418" y="268554"/>
                                <a:pt x="1016603" y="9614"/>
                              </a:cubicBezTo>
                              <a:lnTo>
                                <a:pt x="233143" y="9614"/>
                              </a:lnTo>
                              <a:cubicBezTo>
                                <a:pt x="106993" y="18467"/>
                                <a:pt x="9614" y="122485"/>
                                <a:pt x="9614" y="248636"/>
                              </a:cubicBezTo>
                              <a:lnTo>
                                <a:pt x="9614" y="2185152"/>
                              </a:lnTo>
                              <a:cubicBezTo>
                                <a:pt x="9614" y="2317942"/>
                                <a:pt x="118059" y="2426387"/>
                                <a:pt x="250849" y="2426387"/>
                              </a:cubicBezTo>
                              <a:lnTo>
                                <a:pt x="1078571" y="2426387"/>
                              </a:lnTo>
                              <a:cubicBezTo>
                                <a:pt x="992258" y="2351139"/>
                                <a:pt x="917010" y="2267039"/>
                                <a:pt x="848402" y="2171873"/>
                              </a:cubicBezTo>
                              <a:cubicBezTo>
                                <a:pt x="660284" y="1910720"/>
                                <a:pt x="549626" y="1580959"/>
                                <a:pt x="549626" y="1224640"/>
                              </a:cubicBezTo>
                              <a:cubicBezTo>
                                <a:pt x="549626" y="996684"/>
                                <a:pt x="596102" y="779794"/>
                                <a:pt x="677989" y="585036"/>
                              </a:cubicBezTo>
                              <a:cubicBezTo>
                                <a:pt x="651431" y="704547"/>
                                <a:pt x="635939" y="828484"/>
                                <a:pt x="635939" y="956847"/>
                              </a:cubicBezTo>
                              <a:cubicBezTo>
                                <a:pt x="635939" y="1313166"/>
                                <a:pt x="748810" y="1642928"/>
                                <a:pt x="934716" y="1904081"/>
                              </a:cubicBezTo>
                              <a:cubicBezTo>
                                <a:pt x="1107342" y="2145315"/>
                                <a:pt x="1346364" y="2329008"/>
                                <a:pt x="1620796" y="2426387"/>
                              </a:cubicBezTo>
                              <a:lnTo>
                                <a:pt x="1819980" y="2426387"/>
                              </a:lnTo>
                              <a:cubicBezTo>
                                <a:pt x="1171524" y="2247121"/>
                                <a:pt x="697907" y="1651780"/>
                                <a:pt x="697907" y="94799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7" name="Freeform: Shape 3"/>
                      <wps:cNvSpPr>
                        <a:spLocks/>
                      </wps:cNvSpPr>
                      <wps:spPr bwMode="auto">
                        <a:xfrm>
                          <a:off x="745835" y="2213"/>
                          <a:ext cx="796738" cy="2191030"/>
                        </a:xfrm>
                        <a:custGeom>
                          <a:avLst/>
                          <a:gdLst>
                            <a:gd name="T0" fmla="*/ 9614 w 796738"/>
                            <a:gd name="T1" fmla="*/ 950208 h 2191030"/>
                            <a:gd name="T2" fmla="*/ 691268 w 796738"/>
                            <a:gd name="T3" fmla="*/ 2196218 h 2191030"/>
                            <a:gd name="T4" fmla="*/ 255275 w 796738"/>
                            <a:gd name="T5" fmla="*/ 1147179 h 2191030"/>
                            <a:gd name="T6" fmla="*/ 567331 w 796738"/>
                            <a:gd name="T7" fmla="*/ 237570 h 2191030"/>
                            <a:gd name="T8" fmla="*/ 788647 w 796738"/>
                            <a:gd name="T9" fmla="*/ 9614 h 2191030"/>
                            <a:gd name="T10" fmla="*/ 343802 w 796738"/>
                            <a:gd name="T11" fmla="*/ 9614 h 2191030"/>
                            <a:gd name="T12" fmla="*/ 319457 w 796738"/>
                            <a:gd name="T13" fmla="*/ 38385 h 2191030"/>
                            <a:gd name="T14" fmla="*/ 9614 w 796738"/>
                            <a:gd name="T15" fmla="*/ 950208 h 2191030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796738" h="2191030">
                              <a:moveTo>
                                <a:pt x="9614" y="950208"/>
                              </a:moveTo>
                              <a:cubicBezTo>
                                <a:pt x="9614" y="1472514"/>
                                <a:pt x="279620" y="1932852"/>
                                <a:pt x="691268" y="2196218"/>
                              </a:cubicBezTo>
                              <a:cubicBezTo>
                                <a:pt x="421262" y="1928426"/>
                                <a:pt x="255275" y="1556614"/>
                                <a:pt x="255275" y="1147179"/>
                              </a:cubicBezTo>
                              <a:cubicBezTo>
                                <a:pt x="255275" y="804139"/>
                                <a:pt x="372573" y="487657"/>
                                <a:pt x="567331" y="237570"/>
                              </a:cubicBezTo>
                              <a:cubicBezTo>
                                <a:pt x="633726" y="153470"/>
                                <a:pt x="706760" y="78222"/>
                                <a:pt x="788647" y="9614"/>
                              </a:cubicBezTo>
                              <a:lnTo>
                                <a:pt x="343802" y="9614"/>
                              </a:lnTo>
                              <a:cubicBezTo>
                                <a:pt x="334949" y="18467"/>
                                <a:pt x="328309" y="29533"/>
                                <a:pt x="319457" y="38385"/>
                              </a:cubicBezTo>
                              <a:cubicBezTo>
                                <a:pt x="124699" y="290686"/>
                                <a:pt x="9614" y="607168"/>
                                <a:pt x="9614" y="95020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8" name="Freeform: Shape 4"/>
                      <wps:cNvSpPr>
                        <a:spLocks/>
                      </wps:cNvSpPr>
                      <wps:spPr bwMode="auto">
                        <a:xfrm>
                          <a:off x="1051219" y="0"/>
                          <a:ext cx="1195140" cy="1764675"/>
                        </a:xfrm>
                        <a:custGeom>
                          <a:avLst/>
                          <a:gdLst>
                            <a:gd name="T0" fmla="*/ 308391 w 1195107"/>
                            <a:gd name="T1" fmla="*/ 277407 h 1726266"/>
                            <a:gd name="T2" fmla="*/ 9614 w 1195107"/>
                            <a:gd name="T3" fmla="*/ 1149393 h 1726266"/>
                            <a:gd name="T4" fmla="*/ 137978 w 1195107"/>
                            <a:gd name="T5" fmla="*/ 1738094 h 1726266"/>
                            <a:gd name="T6" fmla="*/ 95927 w 1195107"/>
                            <a:gd name="T7" fmla="*/ 1395053 h 1726266"/>
                            <a:gd name="T8" fmla="*/ 394704 w 1195107"/>
                            <a:gd name="T9" fmla="*/ 520855 h 1726266"/>
                            <a:gd name="T10" fmla="*/ 1189229 w 1195107"/>
                            <a:gd name="T11" fmla="*/ 9614 h 1726266"/>
                            <a:gd name="T12" fmla="*/ 578397 w 1195107"/>
                            <a:gd name="T13" fmla="*/ 9614 h 1726266"/>
                            <a:gd name="T14" fmla="*/ 308391 w 1195107"/>
                            <a:gd name="T15" fmla="*/ 277407 h 172626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195107" h="1726266">
                              <a:moveTo>
                                <a:pt x="308391" y="277407"/>
                              </a:moveTo>
                              <a:cubicBezTo>
                                <a:pt x="120272" y="518641"/>
                                <a:pt x="9614" y="819631"/>
                                <a:pt x="9614" y="1149393"/>
                              </a:cubicBezTo>
                              <a:cubicBezTo>
                                <a:pt x="9614" y="1359643"/>
                                <a:pt x="56091" y="1558827"/>
                                <a:pt x="137978" y="1738094"/>
                              </a:cubicBezTo>
                              <a:cubicBezTo>
                                <a:pt x="111420" y="1627435"/>
                                <a:pt x="95927" y="1514564"/>
                                <a:pt x="95927" y="1395053"/>
                              </a:cubicBezTo>
                              <a:cubicBezTo>
                                <a:pt x="95927" y="1065292"/>
                                <a:pt x="208799" y="762089"/>
                                <a:pt x="394704" y="520855"/>
                              </a:cubicBezTo>
                              <a:cubicBezTo>
                                <a:pt x="591676" y="268554"/>
                                <a:pt x="868321" y="84862"/>
                                <a:pt x="1189229" y="9614"/>
                              </a:cubicBezTo>
                              <a:lnTo>
                                <a:pt x="578397" y="9614"/>
                              </a:lnTo>
                              <a:cubicBezTo>
                                <a:pt x="476591" y="89288"/>
                                <a:pt x="385852" y="177814"/>
                                <a:pt x="308391" y="2774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9" name="Freeform: Shape 5"/>
                      <wps:cNvSpPr>
                        <a:spLocks/>
                      </wps:cNvSpPr>
                      <wps:spPr bwMode="auto">
                        <a:xfrm>
                          <a:off x="540011" y="584275"/>
                          <a:ext cx="1084449" cy="1859056"/>
                        </a:xfrm>
                        <a:custGeom>
                          <a:avLst/>
                          <a:gdLst>
                            <a:gd name="T0" fmla="*/ 394704 w 1084449"/>
                            <a:gd name="T1" fmla="*/ 1328660 h 1859055"/>
                            <a:gd name="T2" fmla="*/ 95927 w 1084449"/>
                            <a:gd name="T3" fmla="*/ 381425 h 1859055"/>
                            <a:gd name="T4" fmla="*/ 137977 w 1084449"/>
                            <a:gd name="T5" fmla="*/ 9614 h 1859055"/>
                            <a:gd name="T6" fmla="*/ 9614 w 1084449"/>
                            <a:gd name="T7" fmla="*/ 649218 h 1859055"/>
                            <a:gd name="T8" fmla="*/ 308391 w 1084449"/>
                            <a:gd name="T9" fmla="*/ 1596452 h 1859055"/>
                            <a:gd name="T10" fmla="*/ 538560 w 1084449"/>
                            <a:gd name="T11" fmla="*/ 1850966 h 1859055"/>
                            <a:gd name="T12" fmla="*/ 1080784 w 1084449"/>
                            <a:gd name="T13" fmla="*/ 1850966 h 1859055"/>
                            <a:gd name="T14" fmla="*/ 394704 w 1084449"/>
                            <a:gd name="T15" fmla="*/ 1328660 h 1859055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1084449" h="1859055">
                              <a:moveTo>
                                <a:pt x="394704" y="1328659"/>
                              </a:moveTo>
                              <a:cubicBezTo>
                                <a:pt x="206586" y="1067505"/>
                                <a:pt x="95927" y="737744"/>
                                <a:pt x="95927" y="381425"/>
                              </a:cubicBezTo>
                              <a:cubicBezTo>
                                <a:pt x="95927" y="253062"/>
                                <a:pt x="111420" y="129125"/>
                                <a:pt x="137977" y="9614"/>
                              </a:cubicBezTo>
                              <a:cubicBezTo>
                                <a:pt x="56091" y="204372"/>
                                <a:pt x="9614" y="421262"/>
                                <a:pt x="9614" y="649218"/>
                              </a:cubicBezTo>
                              <a:cubicBezTo>
                                <a:pt x="9614" y="1005537"/>
                                <a:pt x="122485" y="1335298"/>
                                <a:pt x="308391" y="1596451"/>
                              </a:cubicBezTo>
                              <a:cubicBezTo>
                                <a:pt x="374786" y="1689404"/>
                                <a:pt x="452246" y="1775717"/>
                                <a:pt x="538560" y="1850965"/>
                              </a:cubicBezTo>
                              <a:lnTo>
                                <a:pt x="1080784" y="1850965"/>
                              </a:lnTo>
                              <a:cubicBezTo>
                                <a:pt x="806352" y="1753586"/>
                                <a:pt x="569544" y="1569893"/>
                                <a:pt x="394704" y="1328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5517" cap="rnd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511608" id="Group 82" o:spid="_x0000_s1026" alt="&quot;&quot;" style="position:absolute;margin-left:450.55pt;margin-top:35.4pt;width:133.45pt;height:145.8pt;rotation:180;z-index:251659264" coordsize="22463,244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">
              <v:shape id="Freeform: Shape 2" o:spid="_x0000_s1027" style="position:absolute;top:44;width:18147;height:24345;visibility:visible;mso-wrap-style:square;v-text-anchor:middle" coordsize="1814792,24344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" path="m697907,947995v,-354106,119511,-679441,318696,-938381l233143,9614c106993,18467,9614,122485,9614,248636r,1936516c9614,2317942,118059,2426387,250849,2426387r827722,c992258,2351139,917010,2267039,848402,2171873,660284,1910720,549626,1580959,549626,1224640v,-227956,46476,-444846,128363,-639604c651431,704547,635939,828484,635939,956847v,356319,112871,686081,298777,947234c1107342,2145315,1346364,2329008,1620796,2426387r199184,c1171524,2247121,697907,1651780,697907,947995xe" fillcolor="#7030a0 [3209]" stroked="f" strokeweight=".15325mm">
                <v:stroke endcap="round"/>
                <v:path arrowok="t" o:connecttype="custom" o:connectlocs="697907,947995;1016603,9614;233143,9614;9614,248636;9614,2185152;250849,2426387;1078571,2426387;848402,2171873;549626,1224640;677989,585036;635939,956847;934716,1904081;1620796,2426387;1819980,2426387;697907,947995" o:connectangles="0,0,0,0,0,0,0,0,0,0,0,0,0,0,0"/>
              </v:shape>
              <v:shape id="Freeform: Shape 3" o:spid="_x0000_s1028" style="position:absolute;left:7458;top:22;width:7967;height:21910;visibility:visible;mso-wrap-style:square;v-text-anchor:middle" coordsize="796738,21910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" path="m9614,950208v,522306,270006,982644,681654,1246010c421262,1928426,255275,1556614,255275,1147179v,-343040,117298,-659522,312056,-909609c633726,153470,706760,78222,788647,9614r-444845,c334949,18467,328309,29533,319457,38385,124699,290686,9614,607168,9614,950208xe" fillcolor="#ab73d5 [1945]" stroked="f" strokeweight=".15325mm">
                <v:stroke endcap="round"/>
                <v:path arrowok="t" o:connecttype="custom" o:connectlocs="9614,950208;691268,2196218;255275,1147179;567331,237570;788647,9614;343802,9614;319457,38385;9614,950208" o:connectangles="0,0,0,0,0,0,0,0"/>
              </v:shape>
              <v:shape id="Freeform: Shape 4" o:spid="_x0000_s1029" style="position:absolute;left:10512;width:11951;height:17646;visibility:visible;mso-wrap-style:square;v-text-anchor:middle" coordsize="1195107,1726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" path="m308391,277407c120272,518641,9614,819631,9614,1149393v,210250,46477,409434,128364,588701c111420,1627435,95927,1514564,95927,1395053v,-329761,112872,-632964,298777,-874198c591676,268554,868321,84862,1189229,9614r-610832,c476591,89288,385852,177814,308391,277407xe" fillcolor="#7030a0 [3209]" stroked="f" strokeweight=".15325mm">
                <v:stroke endcap="round"/>
                <v:path arrowok="t" o:connecttype="custom" o:connectlocs="308400,283579;9614,1174967;137982,1776766;95930,1426093;394715,532444;1189262,9828;578413,9828;308400,283579" o:connectangles="0,0,0,0,0,0,0,0"/>
              </v:shape>
              <v:shape id="Freeform: Shape 5" o:spid="_x0000_s1030" style="position:absolute;left:5400;top:5842;width:10844;height:18591;visibility:visible;mso-wrap-style:square;v-text-anchor:middle" coordsize="1084449,18590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" path="m394704,1328659c206586,1067505,95927,737744,95927,381425v,-128363,15493,-252300,42050,-371811c56091,204372,9614,421262,9614,649218v,356319,112871,686080,298777,947233c374786,1689404,452246,1775717,538560,1850965r542224,c806352,1753586,569544,1569893,394704,1328659xe" fillcolor="#37184f [1609]" stroked="f" strokeweight=".15325mm">
                <v:stroke endcap="round"/>
                <v:path arrowok="t" o:connecttype="custom" o:connectlocs="394704,1328661;95927,381425;137977,9614;9614,649218;308391,1596453;538560,1850967;1080784,1850967;394704,1328661" o:connectangles="0,0,0,0,0,0,0,0"/>
              </v:shape>
            </v:group>
          </w:pict>
        </mc:Fallback>
      </mc:AlternateContent>
    </w:r>
    <w:r w:rsidR="009A7104">
      <w:rPr>
        <w:noProof/>
      </w:rPr>
      <mc:AlternateContent>
        <mc:Choice Requires="wps">
          <w:drawing>
            <wp:anchor distT="0" distB="0" distL="114300" distR="114300" simplePos="0" relativeHeight="251677696" behindDoc="0" locked="1" layoutInCell="0" allowOverlap="1" wp14:anchorId="6B38C80D" wp14:editId="7EAC930B">
              <wp:simplePos x="0" y="0"/>
              <wp:positionH relativeFrom="page">
                <wp:posOffset>3971925</wp:posOffset>
              </wp:positionH>
              <wp:positionV relativeFrom="page">
                <wp:posOffset>7773670</wp:posOffset>
              </wp:positionV>
              <wp:extent cx="3657600" cy="1828800"/>
              <wp:effectExtent l="9525" t="10795" r="9525" b="8255"/>
              <wp:wrapNone/>
              <wp:docPr id="113" name="AutoShape 6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57600" cy="18288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noFill/>
                      <a:ln w="3175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CDF62C9" id="AutoShape 60" o:spid="_x0000_s1026" alt="&quot;&quot;" style="position:absolute;margin-left:312.75pt;margin-top:612.1pt;width:4in;height:2in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" o:allowincell="f" filled="f" strokecolor="#bfbfbf [2412]" strokeweight=".25pt">
              <w10:wrap anchorx="page" anchory="page"/>
              <w10:anchorlock/>
            </v:roundrect>
          </w:pict>
        </mc:Fallback>
      </mc:AlternateContent>
    </w:r>
    <w:r w:rsidR="009A7104">
      <w:rPr>
        <w:noProof/>
      </w:rPr>
      <mc:AlternateContent>
        <mc:Choice Requires="wps">
          <w:drawing>
            <wp:anchor distT="0" distB="0" distL="114300" distR="114300" simplePos="0" relativeHeight="251676672" behindDoc="0" locked="1" layoutInCell="0" allowOverlap="1" wp14:anchorId="79FE10E5" wp14:editId="3D91FA3E">
              <wp:simplePos x="0" y="0"/>
              <wp:positionH relativeFrom="page">
                <wp:posOffset>142875</wp:posOffset>
              </wp:positionH>
              <wp:positionV relativeFrom="page">
                <wp:posOffset>7773670</wp:posOffset>
              </wp:positionV>
              <wp:extent cx="3657600" cy="1828800"/>
              <wp:effectExtent l="9525" t="10795" r="9525" b="8255"/>
              <wp:wrapNone/>
              <wp:docPr id="112" name="AutoShape 5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57600" cy="18288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noFill/>
                      <a:ln w="3175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1F44425D" id="AutoShape 59" o:spid="_x0000_s1026" alt="&quot;&quot;" style="position:absolute;margin-left:11.25pt;margin-top:612.1pt;width:4in;height:2in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" o:allowincell="f" filled="f" strokecolor="#bfbfbf [2412]" strokeweight=".25pt">
              <w10:wrap anchorx="page" anchory="page"/>
              <w10:anchorlock/>
            </v:roundrect>
          </w:pict>
        </mc:Fallback>
      </mc:AlternateContent>
    </w:r>
    <w:r w:rsidR="009A7104">
      <w:rPr>
        <w:noProof/>
      </w:rPr>
      <mc:AlternateContent>
        <mc:Choice Requires="wps">
          <w:drawing>
            <wp:anchor distT="0" distB="0" distL="114300" distR="114300" simplePos="0" relativeHeight="251675648" behindDoc="0" locked="1" layoutInCell="0" allowOverlap="1" wp14:anchorId="49D6C5DF" wp14:editId="2439F012">
              <wp:simplePos x="0" y="0"/>
              <wp:positionH relativeFrom="page">
                <wp:posOffset>3971925</wp:posOffset>
              </wp:positionH>
              <wp:positionV relativeFrom="page">
                <wp:posOffset>5944870</wp:posOffset>
              </wp:positionV>
              <wp:extent cx="3657600" cy="1828800"/>
              <wp:effectExtent l="9525" t="10795" r="9525" b="8255"/>
              <wp:wrapNone/>
              <wp:docPr id="111" name="AutoShape 5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57600" cy="18288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noFill/>
                      <a:ln w="3175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48B28E05" id="AutoShape 58" o:spid="_x0000_s1026" alt="&quot;&quot;" style="position:absolute;margin-left:312.75pt;margin-top:468.1pt;width:4in;height:2in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" o:allowincell="f" filled="f" strokecolor="#bfbfbf [2412]" strokeweight=".25pt">
              <w10:wrap anchorx="page" anchory="page"/>
              <w10:anchorlock/>
            </v:roundrect>
          </w:pict>
        </mc:Fallback>
      </mc:AlternateContent>
    </w:r>
    <w:r w:rsidR="009A7104">
      <w:rPr>
        <w:noProof/>
      </w:rPr>
      <mc:AlternateContent>
        <mc:Choice Requires="wps">
          <w:drawing>
            <wp:anchor distT="0" distB="0" distL="114300" distR="114300" simplePos="0" relativeHeight="251674624" behindDoc="0" locked="1" layoutInCell="0" allowOverlap="1" wp14:anchorId="5DF7B46D" wp14:editId="5DBBAA52">
              <wp:simplePos x="0" y="0"/>
              <wp:positionH relativeFrom="page">
                <wp:posOffset>142875</wp:posOffset>
              </wp:positionH>
              <wp:positionV relativeFrom="page">
                <wp:posOffset>5944870</wp:posOffset>
              </wp:positionV>
              <wp:extent cx="3657600" cy="1828800"/>
              <wp:effectExtent l="9525" t="10795" r="9525" b="8255"/>
              <wp:wrapNone/>
              <wp:docPr id="110" name="AutoShape 5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57600" cy="18288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noFill/>
                      <a:ln w="3175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4EDBC84E" id="AutoShape 57" o:spid="_x0000_s1026" alt="&quot;&quot;" style="position:absolute;margin-left:11.25pt;margin-top:468.1pt;width:4in;height:2in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" o:allowincell="f" filled="f" strokecolor="#bfbfbf [2412]" strokeweight=".25pt">
              <w10:wrap anchorx="page" anchory="page"/>
              <w10:anchorlock/>
            </v:roundrect>
          </w:pict>
        </mc:Fallback>
      </mc:AlternateContent>
    </w:r>
    <w:r w:rsidR="009A7104">
      <w:rPr>
        <w:noProof/>
      </w:rPr>
      <mc:AlternateContent>
        <mc:Choice Requires="wps">
          <w:drawing>
            <wp:anchor distT="0" distB="0" distL="114300" distR="114300" simplePos="0" relativeHeight="251673600" behindDoc="0" locked="1" layoutInCell="0" allowOverlap="1" wp14:anchorId="3DE997A9" wp14:editId="0381E615">
              <wp:simplePos x="0" y="0"/>
              <wp:positionH relativeFrom="page">
                <wp:posOffset>3971925</wp:posOffset>
              </wp:positionH>
              <wp:positionV relativeFrom="page">
                <wp:posOffset>4116070</wp:posOffset>
              </wp:positionV>
              <wp:extent cx="3657600" cy="1828800"/>
              <wp:effectExtent l="9525" t="10795" r="9525" b="8255"/>
              <wp:wrapNone/>
              <wp:docPr id="109" name="AutoShape 5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57600" cy="18288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noFill/>
                      <a:ln w="3175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071301BA" id="AutoShape 56" o:spid="_x0000_s1026" alt="&quot;&quot;" style="position:absolute;margin-left:312.75pt;margin-top:324.1pt;width:4in;height:2in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" o:allowincell="f" filled="f" strokecolor="#bfbfbf [2412]" strokeweight=".25pt">
              <w10:wrap anchorx="page" anchory="page"/>
              <w10:anchorlock/>
            </v:roundrect>
          </w:pict>
        </mc:Fallback>
      </mc:AlternateContent>
    </w:r>
    <w:r w:rsidR="009A7104">
      <w:rPr>
        <w:noProof/>
      </w:rPr>
      <mc:AlternateContent>
        <mc:Choice Requires="wps">
          <w:drawing>
            <wp:anchor distT="0" distB="0" distL="114300" distR="114300" simplePos="0" relativeHeight="251672576" behindDoc="0" locked="1" layoutInCell="0" allowOverlap="1" wp14:anchorId="5C2032FF" wp14:editId="29646263">
              <wp:simplePos x="0" y="0"/>
              <wp:positionH relativeFrom="page">
                <wp:posOffset>142875</wp:posOffset>
              </wp:positionH>
              <wp:positionV relativeFrom="page">
                <wp:posOffset>4116070</wp:posOffset>
              </wp:positionV>
              <wp:extent cx="3657600" cy="1828800"/>
              <wp:effectExtent l="9525" t="10795" r="9525" b="8255"/>
              <wp:wrapNone/>
              <wp:docPr id="108" name="AutoShape 5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57600" cy="18288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noFill/>
                      <a:ln w="3175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01A0E5C3" id="AutoShape 55" o:spid="_x0000_s1026" alt="&quot;&quot;" style="position:absolute;margin-left:11.25pt;margin-top:324.1pt;width:4in;height:2in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" o:allowincell="f" filled="f" strokecolor="#bfbfbf [2412]" strokeweight=".25pt">
              <w10:wrap anchorx="page" anchory="page"/>
              <w10:anchorlock/>
            </v:roundrect>
          </w:pict>
        </mc:Fallback>
      </mc:AlternateContent>
    </w:r>
    <w:r w:rsidR="009A7104">
      <w:rPr>
        <w:noProof/>
      </w:rPr>
      <mc:AlternateContent>
        <mc:Choice Requires="wps">
          <w:drawing>
            <wp:anchor distT="0" distB="0" distL="114300" distR="114300" simplePos="0" relativeHeight="251671552" behindDoc="0" locked="1" layoutInCell="0" allowOverlap="1" wp14:anchorId="7C2E4A1B" wp14:editId="0B1F30A2">
              <wp:simplePos x="0" y="0"/>
              <wp:positionH relativeFrom="page">
                <wp:posOffset>3971925</wp:posOffset>
              </wp:positionH>
              <wp:positionV relativeFrom="page">
                <wp:posOffset>2287270</wp:posOffset>
              </wp:positionV>
              <wp:extent cx="3657600" cy="1828800"/>
              <wp:effectExtent l="9525" t="10795" r="9525" b="8255"/>
              <wp:wrapNone/>
              <wp:docPr id="107" name="AutoShape 5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57600" cy="18288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noFill/>
                      <a:ln w="3175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02FCC999" id="AutoShape 54" o:spid="_x0000_s1026" alt="&quot;&quot;" style="position:absolute;margin-left:312.75pt;margin-top:180.1pt;width:4in;height:2in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" o:allowincell="f" filled="f" strokecolor="#bfbfbf [2412]" strokeweight=".25pt">
              <w10:wrap anchorx="page" anchory="page"/>
              <w10:anchorlock/>
            </v:roundrect>
          </w:pict>
        </mc:Fallback>
      </mc:AlternateContent>
    </w:r>
    <w:r w:rsidR="009A7104">
      <w:rPr>
        <w:noProof/>
      </w:rPr>
      <mc:AlternateContent>
        <mc:Choice Requires="wps">
          <w:drawing>
            <wp:anchor distT="0" distB="0" distL="114300" distR="114300" simplePos="0" relativeHeight="251670528" behindDoc="0" locked="1" layoutInCell="0" allowOverlap="1" wp14:anchorId="5A1AC52E" wp14:editId="469960F6">
              <wp:simplePos x="0" y="0"/>
              <wp:positionH relativeFrom="page">
                <wp:posOffset>142875</wp:posOffset>
              </wp:positionH>
              <wp:positionV relativeFrom="page">
                <wp:posOffset>2287270</wp:posOffset>
              </wp:positionV>
              <wp:extent cx="3657600" cy="1828800"/>
              <wp:effectExtent l="9525" t="10795" r="9525" b="8255"/>
              <wp:wrapNone/>
              <wp:docPr id="106" name="AutoShape 5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57600" cy="18288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noFill/>
                      <a:ln w="3175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7A68CB12" id="AutoShape 53" o:spid="_x0000_s1026" alt="&quot;&quot;" style="position:absolute;margin-left:11.25pt;margin-top:180.1pt;width:4in;height:2in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" o:allowincell="f" filled="f" strokecolor="#bfbfbf [2412]" strokeweight=".25pt">
              <w10:wrap anchorx="page" anchory="page"/>
              <w10:anchorlock/>
            </v:roundrect>
          </w:pict>
        </mc:Fallback>
      </mc:AlternateContent>
    </w:r>
    <w:r w:rsidR="009A7104">
      <w:rPr>
        <w:noProof/>
      </w:rPr>
      <mc:AlternateContent>
        <mc:Choice Requires="wps">
          <w:drawing>
            <wp:anchor distT="0" distB="0" distL="114300" distR="114300" simplePos="0" relativeHeight="251669504" behindDoc="0" locked="1" layoutInCell="0" allowOverlap="1" wp14:anchorId="615B9354" wp14:editId="05299A5B">
              <wp:simplePos x="0" y="0"/>
              <wp:positionH relativeFrom="page">
                <wp:posOffset>3971925</wp:posOffset>
              </wp:positionH>
              <wp:positionV relativeFrom="page">
                <wp:posOffset>458470</wp:posOffset>
              </wp:positionV>
              <wp:extent cx="3657600" cy="1828800"/>
              <wp:effectExtent l="9525" t="10795" r="9525" b="8255"/>
              <wp:wrapNone/>
              <wp:docPr id="105" name="AutoShape 5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57600" cy="18288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noFill/>
                      <a:ln w="3175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3869FF60" id="AutoShape 52" o:spid="_x0000_s1026" alt="&quot;&quot;" style="position:absolute;margin-left:312.75pt;margin-top:36.1pt;width:4in;height:2in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" o:allowincell="f" filled="f" strokecolor="#bfbfbf [2412]" strokeweight=".25pt">
              <w10:wrap anchorx="page" anchory="page"/>
              <w10:anchorlock/>
            </v:roundrect>
          </w:pict>
        </mc:Fallback>
      </mc:AlternateContent>
    </w:r>
    <w:r w:rsidR="009A7104">
      <w:rPr>
        <w:noProof/>
      </w:rPr>
      <mc:AlternateContent>
        <mc:Choice Requires="wps">
          <w:drawing>
            <wp:anchor distT="0" distB="0" distL="114300" distR="114300" simplePos="0" relativeHeight="251668480" behindDoc="0" locked="1" layoutInCell="0" allowOverlap="1" wp14:anchorId="735170A2" wp14:editId="2813587F">
              <wp:simplePos x="0" y="0"/>
              <wp:positionH relativeFrom="page">
                <wp:posOffset>142875</wp:posOffset>
              </wp:positionH>
              <wp:positionV relativeFrom="page">
                <wp:posOffset>458470</wp:posOffset>
              </wp:positionV>
              <wp:extent cx="3657600" cy="1828800"/>
              <wp:effectExtent l="9525" t="10795" r="9525" b="8255"/>
              <wp:wrapNone/>
              <wp:docPr id="104" name="AutoShape 5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57600" cy="1828800"/>
                      </a:xfrm>
                      <a:prstGeom prst="roundRect">
                        <a:avLst>
                          <a:gd name="adj" fmla="val 10000"/>
                        </a:avLst>
                      </a:prstGeom>
                      <a:noFill/>
                      <a:ln w="3175"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59CC5D4" id="AutoShape 51" o:spid="_x0000_s1026" alt="&quot;&quot;" style="position:absolute;margin-left:11.25pt;margin-top:36.1pt;width:4in;height:2in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" o:allowincell="f" filled="f" strokecolor="#bfbfbf [2412]" strokeweight=".25pt">
              <w10:wrap anchorx="page" anchory="page"/>
              <w10:anchorlock/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FA"/>
    <w:rsid w:val="00112701"/>
    <w:rsid w:val="00116D85"/>
    <w:rsid w:val="001F6F40"/>
    <w:rsid w:val="00331734"/>
    <w:rsid w:val="00397A99"/>
    <w:rsid w:val="004740E8"/>
    <w:rsid w:val="004D55E6"/>
    <w:rsid w:val="00585798"/>
    <w:rsid w:val="005857AC"/>
    <w:rsid w:val="005F25FA"/>
    <w:rsid w:val="0069178D"/>
    <w:rsid w:val="006E5036"/>
    <w:rsid w:val="00703B83"/>
    <w:rsid w:val="0076340D"/>
    <w:rsid w:val="00845BB0"/>
    <w:rsid w:val="009A7104"/>
    <w:rsid w:val="009C3F37"/>
    <w:rsid w:val="00A25638"/>
    <w:rsid w:val="00A53564"/>
    <w:rsid w:val="00A81CC7"/>
    <w:rsid w:val="00AE7B64"/>
    <w:rsid w:val="00B46CD0"/>
    <w:rsid w:val="00B56996"/>
    <w:rsid w:val="00D33146"/>
    <w:rsid w:val="00D501B6"/>
    <w:rsid w:val="00EC3E33"/>
    <w:rsid w:val="00EF132E"/>
    <w:rsid w:val="00F9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B9400"/>
  <w15:docId w15:val="{A447ECC0-CCF7-154F-A419-CEA4D40D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585798"/>
    <w:pPr>
      <w:spacing w:after="0" w:line="216" w:lineRule="auto"/>
    </w:pPr>
  </w:style>
  <w:style w:type="paragraph" w:styleId="Heading1">
    <w:name w:val="heading 1"/>
    <w:basedOn w:val="Normal"/>
    <w:next w:val="Normal"/>
    <w:link w:val="Heading1Char"/>
    <w:semiHidden/>
    <w:rsid w:val="00116D85"/>
    <w:pPr>
      <w:spacing w:line="264" w:lineRule="auto"/>
      <w:outlineLvl w:val="0"/>
    </w:pPr>
    <w:rPr>
      <w:rFonts w:asciiTheme="majorHAnsi" w:eastAsia="Times New Roman" w:hAnsiTheme="majorHAnsi" w:cs="Arial"/>
      <w:color w:val="4B3D16" w:themeColor="accent5" w:themeShade="80"/>
      <w:sz w:val="19"/>
      <w:szCs w:val="20"/>
      <w:lang w:eastAsia="en-US"/>
    </w:rPr>
  </w:style>
  <w:style w:type="paragraph" w:styleId="Heading2">
    <w:name w:val="heading 2"/>
    <w:basedOn w:val="Heading1"/>
    <w:next w:val="Normal"/>
    <w:link w:val="Heading2Char"/>
    <w:semiHidden/>
    <w:qFormat/>
    <w:rsid w:val="00116D85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semiHidden/>
    <w:pPr>
      <w:spacing w:after="0" w:line="240" w:lineRule="auto"/>
      <w:ind w:left="316" w:right="316"/>
    </w:pPr>
    <w:rPr>
      <w:bCs/>
      <w:color w:val="000000"/>
      <w:sz w:val="32"/>
    </w:rPr>
  </w:style>
  <w:style w:type="paragraph" w:styleId="Header">
    <w:name w:val="header"/>
    <w:basedOn w:val="Normal"/>
    <w:link w:val="HeaderChar"/>
    <w:uiPriority w:val="99"/>
    <w:semiHidden/>
    <w:rsid w:val="00B569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5798"/>
  </w:style>
  <w:style w:type="paragraph" w:styleId="Footer">
    <w:name w:val="footer"/>
    <w:basedOn w:val="Normal"/>
    <w:link w:val="FooterChar"/>
    <w:uiPriority w:val="99"/>
    <w:semiHidden/>
    <w:rsid w:val="00B569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5798"/>
  </w:style>
  <w:style w:type="character" w:customStyle="1" w:styleId="Heading1Char">
    <w:name w:val="Heading 1 Char"/>
    <w:basedOn w:val="DefaultParagraphFont"/>
    <w:link w:val="Heading1"/>
    <w:semiHidden/>
    <w:rsid w:val="00585798"/>
    <w:rPr>
      <w:rFonts w:asciiTheme="majorHAnsi" w:eastAsia="Times New Roman" w:hAnsiTheme="majorHAnsi" w:cs="Arial"/>
      <w:color w:val="4B3D16" w:themeColor="accent5" w:themeShade="80"/>
      <w:sz w:val="19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semiHidden/>
    <w:rsid w:val="00585798"/>
    <w:rPr>
      <w:rFonts w:asciiTheme="majorHAnsi" w:eastAsia="Times New Roman" w:hAnsiTheme="majorHAnsi" w:cs="Arial"/>
      <w:b/>
      <w:color w:val="4B3D16" w:themeColor="accent5" w:themeShade="80"/>
      <w:sz w:val="19"/>
      <w:szCs w:val="20"/>
      <w:lang w:eastAsia="en-US"/>
    </w:rPr>
  </w:style>
  <w:style w:type="table" w:styleId="TableGrid">
    <w:name w:val="Table Grid"/>
    <w:basedOn w:val="TableNormal"/>
    <w:uiPriority w:val="39"/>
    <w:rsid w:val="00585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turnAddress">
    <w:name w:val="Return Address"/>
    <w:basedOn w:val="Normal"/>
    <w:qFormat/>
    <w:rsid w:val="004D55E6"/>
    <w:pPr>
      <w:spacing w:before="240" w:line="240" w:lineRule="auto"/>
      <w:ind w:left="144"/>
      <w:contextualSpacing/>
    </w:pPr>
    <w:rPr>
      <w:sz w:val="18"/>
    </w:rPr>
  </w:style>
  <w:style w:type="paragraph" w:customStyle="1" w:styleId="RecipientAddress">
    <w:name w:val="Recipient Address"/>
    <w:basedOn w:val="Heading1"/>
    <w:qFormat/>
    <w:rsid w:val="00AE7B64"/>
    <w:pPr>
      <w:ind w:left="864"/>
    </w:pPr>
    <w:rPr>
      <w:color w:val="auto"/>
      <w:sz w:val="24"/>
    </w:rPr>
  </w:style>
  <w:style w:type="paragraph" w:customStyle="1" w:styleId="CompanyName">
    <w:name w:val="Company Name"/>
    <w:basedOn w:val="Heading2"/>
    <w:qFormat/>
    <w:rsid w:val="00AE7B64"/>
    <w:pPr>
      <w:ind w:left="864"/>
    </w:pPr>
    <w:rPr>
      <w:color w:val="532477" w:themeColor="accent6" w:themeShade="BF"/>
      <w:sz w:val="24"/>
    </w:rPr>
  </w:style>
  <w:style w:type="character" w:styleId="PlaceholderText">
    <w:name w:val="Placeholder Text"/>
    <w:basedOn w:val="DefaultParagraphFont"/>
    <w:uiPriority w:val="99"/>
    <w:semiHidden/>
    <w:rsid w:val="004D55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rdunsworth/Library/Containers/com.microsoft.Word/Data/Library/Application%20Support/Microsoft/Office/16.0/DTS/Search/%7bDB7D0639-5FF0-0644-92D2-F85A7F303F30%7dtf89824125_win32.dotx" TargetMode="External"/></Relationships>
</file>

<file path=word/theme/theme1.xml><?xml version="1.0" encoding="utf-8"?>
<a:theme xmlns:a="http://schemas.openxmlformats.org/drawingml/2006/main" name="Office Theme">
  <a:themeElements>
    <a:clrScheme name="Florist Brochure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FF3399"/>
      </a:accent4>
      <a:accent5>
        <a:srgbClr val="977B2D"/>
      </a:accent5>
      <a:accent6>
        <a:srgbClr val="7030A0"/>
      </a:accent6>
      <a:hlink>
        <a:srgbClr val="FFC000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6D13B9-A525-4EBD-AAAD-B6EFDF16B7AA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50349373-A63D-41D3-8441-CA7D7B4F5F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9E800C-E86E-4E62-9C81-62468874D0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Purple shipping labels (10 per page).dotx</Template>
  <TotalTime>2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Tony Dunsworth</cp:lastModifiedBy>
  <cp:revision>2</cp:revision>
  <dcterms:created xsi:type="dcterms:W3CDTF">2026-06-27T15:36:00Z</dcterms:created>
  <dcterms:modified xsi:type="dcterms:W3CDTF">2026-06-27T15:40:00Z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